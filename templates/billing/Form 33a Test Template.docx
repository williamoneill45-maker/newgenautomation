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4" w:type="dxa"/>
        <w:tblInd w:w="-142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20"/>
        <w:gridCol w:w="1256"/>
        <w:gridCol w:w="423"/>
        <w:gridCol w:w="4657"/>
        <w:gridCol w:w="284"/>
        <w:gridCol w:w="1502"/>
        <w:gridCol w:w="56"/>
        <w:gridCol w:w="2394"/>
        <w:gridCol w:w="42"/>
      </w:tblGrid>
      <w:tr w:rsidR="00ED5FBF" w14:paraId="34352F6D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 w:val="restart"/>
            <w:tcMar>
              <w:right w:w="113" w:type="dxa"/>
            </w:tcMar>
          </w:tcPr>
          <w:p w14:paraId="4F8257D2" w14:textId="77777777" w:rsidR="00ED5FBF" w:rsidRPr="00ED5FBF" w:rsidRDefault="006206F3" w:rsidP="00ED5FBF">
            <w:pPr>
              <w:spacing w:line="360" w:lineRule="exact"/>
              <w:jc w:val="right"/>
            </w:pPr>
            <w:r>
              <w:rPr>
                <w:rStyle w:val="FormDate"/>
              </w:rPr>
              <w:t>10</w:t>
            </w:r>
            <w:r w:rsidR="00ED5FBF" w:rsidRPr="00ED5FBF">
              <w:rPr>
                <w:rStyle w:val="FormDate"/>
              </w:rPr>
              <w:t>/</w:t>
            </w:r>
            <w:r w:rsidR="00D96462">
              <w:rPr>
                <w:rStyle w:val="FormDate"/>
              </w:rPr>
              <w:t>2</w:t>
            </w:r>
            <w:r w:rsidR="00382484">
              <w:rPr>
                <w:rStyle w:val="FormDate"/>
              </w:rPr>
              <w:t>3</w:t>
            </w:r>
            <w:r w:rsidR="00ED5FBF" w:rsidRPr="00ED5FBF">
              <w:rPr>
                <w:rStyle w:val="FormDate"/>
              </w:rPr>
              <w:t xml:space="preserve">  form</w:t>
            </w:r>
            <w:r w:rsidR="00ED5FBF" w:rsidRPr="00ED5FBF">
              <w:t xml:space="preserve"> </w:t>
            </w:r>
            <w:r w:rsidR="00ED5FBF" w:rsidRPr="00ED5FBF">
              <w:rPr>
                <w:rStyle w:val="FormNumber"/>
              </w:rPr>
              <w:t>33</w:t>
            </w:r>
            <w:r w:rsidR="00CD4617">
              <w:rPr>
                <w:rStyle w:val="FormNumber"/>
              </w:rPr>
              <w:t>a</w:t>
            </w:r>
          </w:p>
          <w:p w14:paraId="567003E8" w14:textId="77777777" w:rsidR="00ED5FBF" w:rsidRDefault="00ED5FBF" w:rsidP="008A756C">
            <w:pPr>
              <w:pStyle w:val="Heading1"/>
            </w:pPr>
            <w:r>
              <w:t>Tax Invoice</w:t>
            </w:r>
          </w:p>
          <w:p w14:paraId="2252B559" w14:textId="77777777" w:rsidR="00ED5FBF" w:rsidRDefault="00ED5FBF" w:rsidP="008A756C">
            <w:pPr>
              <w:pStyle w:val="Heading2"/>
              <w:spacing w:line="240" w:lineRule="auto"/>
            </w:pPr>
            <w:r>
              <w:t>Family Legal Aid</w:t>
            </w:r>
          </w:p>
          <w:p w14:paraId="5A03D78B" w14:textId="77777777" w:rsidR="00ED5FBF" w:rsidRDefault="00ED5FBF" w:rsidP="00D23AF3">
            <w:pPr>
              <w:pStyle w:val="Heading2"/>
            </w:pPr>
            <w:r>
              <w:t>Fixed Fee</w:t>
            </w:r>
            <w:r w:rsidR="00AA2ED5">
              <w:t>s</w:t>
            </w:r>
          </w:p>
          <w:p w14:paraId="6070E2E2" w14:textId="77777777" w:rsidR="00ED5FBF" w:rsidRDefault="007C752B" w:rsidP="00F74BA7">
            <w:pPr>
              <w:pStyle w:val="Heading4"/>
            </w:pPr>
            <w:r>
              <w:t>Family</w:t>
            </w:r>
            <w:r w:rsidR="00ED5FBF">
              <w:t xml:space="preserve"> Violence (Applicant &amp; Respondent)</w:t>
            </w: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65BCEDD0" w14:textId="77777777" w:rsidR="00ED5FBF" w:rsidRDefault="00ED5FBF">
            <w:pPr>
              <w:pStyle w:val="DetailsFlushRight"/>
            </w:pPr>
            <w:r>
              <w:t>Legal aid file no.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BFC2C1E" w14:textId="77777777" w:rsidR="00ED5FBF" w:rsidRDefault="00860ACD" w:rsidP="009F3112">
            <w:pPr>
              <w:pStyle w:val="Details"/>
            </w:pPr>
            <w:r w:rsidRPr="00860ACD">
              <w:t>{{LEGAL_AID_NUMBER}}</w:t>
            </w:r>
          </w:p>
        </w:tc>
      </w:tr>
      <w:tr w:rsidR="00ED5FBF" w14:paraId="7E36721B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776928BC" w14:textId="77777777" w:rsidR="00ED5FBF" w:rsidRDefault="00ED5FBF">
            <w:pPr>
              <w:pStyle w:val="Heading4"/>
            </w:pP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184CA0B9" w14:textId="77777777" w:rsidR="00ED5FBF" w:rsidRDefault="00ED5FBF">
            <w:pPr>
              <w:pStyle w:val="DetailsFlushRight"/>
            </w:pPr>
            <w:r>
              <w:t>Invoice date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4EBE8663" w14:textId="77777777" w:rsidR="00ED5FBF" w:rsidRDefault="00860ACD" w:rsidP="009F3112">
            <w:pPr>
              <w:pStyle w:val="Details"/>
            </w:pPr>
            <w:r>
              <w:t>{{DATE_TODAY}}</w:t>
            </w:r>
          </w:p>
        </w:tc>
      </w:tr>
      <w:tr w:rsidR="00ED5FBF" w14:paraId="6DBF2CC3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09C47677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5101620F" w14:textId="77777777" w:rsidR="00ED5FBF" w:rsidRDefault="00ED5FBF">
            <w:pPr>
              <w:pStyle w:val="DetailsFlushRight"/>
            </w:pPr>
            <w:r>
              <w:t>Invoice number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3D1BC772" w14:textId="77777777" w:rsidR="00ED5FBF" w:rsidRDefault="00860ACD" w:rsidP="009F3112">
            <w:pPr>
              <w:pStyle w:val="Details"/>
            </w:pPr>
            <w:bookmarkStart w:id="0" w:name="InvoiceNumber"/>
            <w:bookmarkEnd w:id="0"/>
            <w:r w:rsidRPr="00860ACD">
              <w:t>{{INVOICE_NUMBER}}</w:t>
            </w:r>
          </w:p>
        </w:tc>
      </w:tr>
      <w:tr w:rsidR="00ED5FBF" w14:paraId="016B9659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5A253890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60F7D297" w14:textId="77777777" w:rsidR="00ED5FBF" w:rsidRDefault="00ED5FBF">
            <w:pPr>
              <w:pStyle w:val="DetailsFlushRight"/>
            </w:pPr>
            <w:r>
              <w:t>GST number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E56C260" w14:textId="77777777" w:rsidR="00ED5FBF" w:rsidRDefault="00860ACD" w:rsidP="009F3112">
            <w:pPr>
              <w:pStyle w:val="Details"/>
            </w:pPr>
            <w:bookmarkStart w:id="1" w:name="GSTNumber"/>
            <w:bookmarkEnd w:id="1"/>
            <w:r>
              <w:t>136-053-361</w:t>
            </w:r>
          </w:p>
        </w:tc>
      </w:tr>
      <w:tr w:rsidR="00ED5FBF" w14:paraId="4C75E7E1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17739406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48026CCB" w14:textId="77777777" w:rsidR="00ED5FBF" w:rsidRDefault="00ED5FBF">
            <w:pPr>
              <w:pStyle w:val="DetailsFlushRight"/>
            </w:pPr>
            <w:r>
              <w:t>Lead provider’s ref.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20147915" w14:textId="77777777" w:rsidR="00ED5FBF" w:rsidRDefault="00860ACD" w:rsidP="009F3112">
            <w:pPr>
              <w:pStyle w:val="Details"/>
            </w:pPr>
            <w:bookmarkStart w:id="2" w:name="LPReference"/>
            <w:bookmarkEnd w:id="2"/>
            <w:r w:rsidRPr="00860ACD">
              <w:t>{{CLIENT</w:t>
            </w:r>
            <w:r>
              <w:t>SUR</w:t>
            </w:r>
            <w:r w:rsidRPr="00860ACD">
              <w:t>NAME}}</w:t>
            </w:r>
          </w:p>
        </w:tc>
      </w:tr>
      <w:tr w:rsidR="00ED5FBF" w14:paraId="336FD6AD" w14:textId="77777777" w:rsidTr="00ED5FBF">
        <w:trPr>
          <w:cantSplit/>
          <w:trHeight w:hRule="exact" w:val="776"/>
        </w:trPr>
        <w:tc>
          <w:tcPr>
            <w:tcW w:w="6356" w:type="dxa"/>
            <w:gridSpan w:val="4"/>
            <w:vMerge/>
            <w:tcBorders>
              <w:bottom w:val="nil"/>
            </w:tcBorders>
            <w:tcMar>
              <w:right w:w="113" w:type="dxa"/>
            </w:tcMar>
          </w:tcPr>
          <w:p w14:paraId="624D86FE" w14:textId="77777777" w:rsidR="00ED5FBF" w:rsidRDefault="00ED5FBF"/>
        </w:tc>
        <w:tc>
          <w:tcPr>
            <w:tcW w:w="1786" w:type="dxa"/>
            <w:gridSpan w:val="2"/>
            <w:tcMar>
              <w:left w:w="108" w:type="dxa"/>
            </w:tcMar>
            <w:vAlign w:val="bottom"/>
          </w:tcPr>
          <w:p w14:paraId="53409976" w14:textId="77777777" w:rsidR="00ED5FBF" w:rsidRDefault="00ED5FBF">
            <w:pPr>
              <w:pStyle w:val="DetailsFlushRight"/>
            </w:pPr>
          </w:p>
        </w:tc>
        <w:tc>
          <w:tcPr>
            <w:tcW w:w="2492" w:type="dxa"/>
            <w:gridSpan w:val="3"/>
            <w:tcBorders>
              <w:top w:val="single" w:sz="4" w:space="0" w:color="999999"/>
            </w:tcBorders>
            <w:tcMar>
              <w:left w:w="108" w:type="dxa"/>
            </w:tcMar>
            <w:vAlign w:val="center"/>
          </w:tcPr>
          <w:p w14:paraId="704C1FE0" w14:textId="77777777" w:rsidR="00ED5FBF" w:rsidRDefault="00ED5FBF" w:rsidP="009F3112">
            <w:pPr>
              <w:pStyle w:val="Details"/>
            </w:pPr>
          </w:p>
        </w:tc>
      </w:tr>
      <w:tr w:rsidR="00D71398" w14:paraId="260B3210" w14:textId="77777777" w:rsidTr="00ED5FBF">
        <w:tblPrEx>
          <w:tblCellMar>
            <w:left w:w="108" w:type="dxa"/>
          </w:tblCellMar>
        </w:tblPrEx>
        <w:trPr>
          <w:gridBefore w:val="1"/>
          <w:gridAfter w:val="1"/>
          <w:wBefore w:w="20" w:type="dxa"/>
          <w:wAfter w:w="42" w:type="dxa"/>
          <w:trHeight w:hRule="exact" w:val="125"/>
        </w:trPr>
        <w:tc>
          <w:tcPr>
            <w:tcW w:w="1679" w:type="dxa"/>
            <w:gridSpan w:val="2"/>
            <w:tcBorders>
              <w:top w:val="single" w:sz="18" w:space="0" w:color="999999"/>
            </w:tcBorders>
            <w:tcMar>
              <w:left w:w="0" w:type="dxa"/>
            </w:tcMar>
            <w:vAlign w:val="bottom"/>
          </w:tcPr>
          <w:p w14:paraId="648B7FE4" w14:textId="77777777" w:rsidR="00D71398" w:rsidRDefault="00D71398">
            <w:pPr>
              <w:pStyle w:val="Details"/>
            </w:pPr>
          </w:p>
        </w:tc>
        <w:tc>
          <w:tcPr>
            <w:tcW w:w="8893" w:type="dxa"/>
            <w:gridSpan w:val="5"/>
            <w:tcBorders>
              <w:top w:val="single" w:sz="18" w:space="0" w:color="999999"/>
            </w:tcBorders>
            <w:vAlign w:val="center"/>
          </w:tcPr>
          <w:p w14:paraId="56B62DE3" w14:textId="77777777" w:rsidR="00D71398" w:rsidRDefault="00D71398">
            <w:pPr>
              <w:pStyle w:val="Details"/>
            </w:pPr>
          </w:p>
        </w:tc>
      </w:tr>
      <w:tr w:rsidR="00D71398" w14:paraId="2E0651EE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  <w:right w:w="57" w:type="dxa"/>
            </w:tcMar>
            <w:vAlign w:val="bottom"/>
          </w:tcPr>
          <w:p w14:paraId="168C4610" w14:textId="77777777" w:rsidR="00D71398" w:rsidRDefault="00D71398">
            <w:pPr>
              <w:pStyle w:val="Details"/>
            </w:pPr>
            <w:r>
              <w:t xml:space="preserve">To:  </w:t>
            </w:r>
            <w:r>
              <w:rPr>
                <w:rStyle w:val="Bold"/>
              </w:rPr>
              <w:t>Legal Aid,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1E689AC6" w14:textId="77777777" w:rsidR="00D71398" w:rsidRDefault="00D71398" w:rsidP="00374175">
            <w:pPr>
              <w:pStyle w:val="Details"/>
              <w:tabs>
                <w:tab w:val="center" w:pos="1729"/>
                <w:tab w:val="center" w:pos="5131"/>
              </w:tabs>
            </w:pPr>
            <w:r>
              <w:tab/>
            </w:r>
            <w:bookmarkStart w:id="3" w:name="POBox"/>
            <w:bookmarkEnd w:id="3"/>
            <w:r>
              <w:tab/>
            </w:r>
            <w:bookmarkStart w:id="4" w:name="City"/>
            <w:bookmarkEnd w:id="4"/>
          </w:p>
        </w:tc>
      </w:tr>
      <w:tr w:rsidR="00D71398" w14:paraId="3BB4440D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</w:trPr>
        <w:tc>
          <w:tcPr>
            <w:tcW w:w="1256" w:type="dxa"/>
            <w:vAlign w:val="bottom"/>
          </w:tcPr>
          <w:p w14:paraId="4381F38C" w14:textId="77777777" w:rsidR="00D71398" w:rsidRDefault="00D71398">
            <w:pPr>
              <w:pStyle w:val="8PtDetails"/>
            </w:pPr>
          </w:p>
        </w:tc>
        <w:tc>
          <w:tcPr>
            <w:tcW w:w="9358" w:type="dxa"/>
            <w:gridSpan w:val="7"/>
            <w:tcBorders>
              <w:top w:val="single" w:sz="4" w:space="0" w:color="999999"/>
            </w:tcBorders>
            <w:vAlign w:val="bottom"/>
          </w:tcPr>
          <w:p w14:paraId="6B6924C3" w14:textId="77777777" w:rsidR="00D71398" w:rsidRDefault="00D71398">
            <w:pPr>
              <w:pStyle w:val="8PtDetails"/>
              <w:tabs>
                <w:tab w:val="center" w:pos="1734"/>
                <w:tab w:val="center" w:pos="5136"/>
              </w:tabs>
            </w:pPr>
            <w:r>
              <w:tab/>
              <w:t>DX Box Number</w:t>
            </w:r>
            <w:r>
              <w:tab/>
              <w:t>City</w:t>
            </w:r>
          </w:p>
        </w:tc>
      </w:tr>
      <w:tr w:rsidR="00D71398" w14:paraId="43752660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</w:tcMar>
            <w:vAlign w:val="bottom"/>
          </w:tcPr>
          <w:p w14:paraId="0DA38044" w14:textId="77777777" w:rsidR="00D71398" w:rsidRDefault="009728AE">
            <w:pPr>
              <w:pStyle w:val="Details"/>
            </w:pPr>
            <w:r>
              <w:t>Customer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vAlign w:val="bottom"/>
          </w:tcPr>
          <w:p w14:paraId="547C6680" w14:textId="77777777" w:rsidR="00D71398" w:rsidRDefault="00860ACD" w:rsidP="009F3112">
            <w:pPr>
              <w:pStyle w:val="Details"/>
            </w:pPr>
            <w:bookmarkStart w:id="5" w:name="AidedPerson"/>
            <w:bookmarkEnd w:id="5"/>
            <w:r>
              <w:t>{{CLIENT_NAME}}</w:t>
            </w:r>
          </w:p>
        </w:tc>
      </w:tr>
      <w:tr w:rsidR="00D71398" w14:paraId="1AEF5CB3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004DFD9B" w14:textId="77777777" w:rsidR="00D71398" w:rsidRDefault="009728AE">
            <w:pPr>
              <w:pStyle w:val="Details"/>
            </w:pPr>
            <w:r>
              <w:t>L</w:t>
            </w:r>
            <w:r w:rsidR="00D71398">
              <w:t>ead provider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4B06D6C9" w14:textId="77777777" w:rsidR="00D71398" w:rsidRDefault="00860ACD" w:rsidP="009F3112">
            <w:pPr>
              <w:pStyle w:val="Details"/>
            </w:pPr>
            <w:bookmarkStart w:id="6" w:name="LeadProvider"/>
            <w:bookmarkEnd w:id="6"/>
            <w:r>
              <w:t>Natalie Quirke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606AAEB1" w14:textId="77777777" w:rsidR="00D71398" w:rsidRDefault="00D71398">
            <w:pPr>
              <w:pStyle w:val="DetailsFlushRight"/>
            </w:pPr>
            <w:r>
              <w:t>Provider number</w:t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77BCA413" w14:textId="77777777" w:rsidR="00D71398" w:rsidRDefault="00860ACD" w:rsidP="009F3112">
            <w:pPr>
              <w:pStyle w:val="Details"/>
            </w:pPr>
            <w:bookmarkStart w:id="7" w:name="ProviderNumber"/>
            <w:bookmarkEnd w:id="7"/>
            <w:r>
              <w:t>14334</w:t>
            </w:r>
          </w:p>
        </w:tc>
      </w:tr>
      <w:tr w:rsidR="00D71398" w14:paraId="35028E7E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6BC3F2CD" w14:textId="77777777" w:rsidR="00D71398" w:rsidRDefault="009728AE">
            <w:pPr>
              <w:pStyle w:val="Details"/>
            </w:pPr>
            <w:r>
              <w:t>L</w:t>
            </w:r>
            <w:r w:rsidR="00D71398">
              <w:t>aw firm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57469004" w14:textId="77777777" w:rsidR="00D71398" w:rsidRDefault="00860ACD" w:rsidP="009F3112">
            <w:pPr>
              <w:pStyle w:val="Details"/>
            </w:pPr>
            <w:bookmarkStart w:id="8" w:name="LawFirm"/>
            <w:bookmarkEnd w:id="8"/>
            <w:r>
              <w:t>Liberty Chambers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490FD8B9" w14:textId="77777777" w:rsidR="00D71398" w:rsidRDefault="00D71398">
            <w:pPr>
              <w:pStyle w:val="DetailsFlushRight"/>
            </w:pPr>
            <w:r>
              <w:t>Firm number</w:t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7FFA00ED" w14:textId="77777777" w:rsidR="00D71398" w:rsidRDefault="00860ACD" w:rsidP="009F3112">
            <w:pPr>
              <w:pStyle w:val="Details"/>
            </w:pPr>
            <w:bookmarkStart w:id="9" w:name="FirmNumber"/>
            <w:bookmarkEnd w:id="9"/>
            <w:r>
              <w:t>1678</w:t>
            </w:r>
          </w:p>
        </w:tc>
      </w:tr>
    </w:tbl>
    <w:p w14:paraId="3E213E22" w14:textId="77777777" w:rsidR="009728AE" w:rsidRDefault="009728AE" w:rsidP="009728AE">
      <w:pPr>
        <w:pStyle w:val="NoSpacing"/>
      </w:pPr>
    </w:p>
    <w:tbl>
      <w:tblPr>
        <w:tblW w:w="10666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84"/>
        <w:gridCol w:w="1418"/>
        <w:gridCol w:w="284"/>
        <w:gridCol w:w="1019"/>
        <w:gridCol w:w="17"/>
        <w:gridCol w:w="382"/>
        <w:gridCol w:w="1019"/>
        <w:gridCol w:w="2841"/>
        <w:gridCol w:w="1469"/>
        <w:gridCol w:w="425"/>
        <w:gridCol w:w="1474"/>
        <w:gridCol w:w="34"/>
      </w:tblGrid>
      <w:tr w:rsidR="00631C4E" w:rsidRPr="00224017" w14:paraId="5B7C06F2" w14:textId="77777777" w:rsidTr="00407151">
        <w:trPr>
          <w:trHeight w:hRule="exact" w:val="340"/>
        </w:trPr>
        <w:tc>
          <w:tcPr>
            <w:tcW w:w="3022" w:type="dxa"/>
            <w:gridSpan w:val="5"/>
            <w:shd w:val="clear" w:color="auto" w:fill="999999"/>
            <w:vAlign w:val="center"/>
          </w:tcPr>
          <w:p w14:paraId="1C596756" w14:textId="77777777" w:rsidR="00631C4E" w:rsidRPr="005139C5" w:rsidRDefault="00631C4E" w:rsidP="00407151">
            <w:pPr>
              <w:pStyle w:val="SectionHeads"/>
            </w:pPr>
            <w:r>
              <w:t>Details of claim</w:t>
            </w:r>
          </w:p>
        </w:tc>
        <w:tc>
          <w:tcPr>
            <w:tcW w:w="7644" w:type="dxa"/>
            <w:gridSpan w:val="7"/>
            <w:tcBorders>
              <w:top w:val="single" w:sz="18" w:space="0" w:color="999999"/>
            </w:tcBorders>
            <w:vAlign w:val="center"/>
          </w:tcPr>
          <w:p w14:paraId="2CDDFE93" w14:textId="77777777" w:rsidR="00631C4E" w:rsidRPr="00F808F1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224017" w14:paraId="50E1686B" w14:textId="77777777" w:rsidTr="00407151">
        <w:trPr>
          <w:trHeight w:hRule="exact" w:val="57"/>
        </w:trPr>
        <w:tc>
          <w:tcPr>
            <w:tcW w:w="3022" w:type="dxa"/>
            <w:gridSpan w:val="5"/>
            <w:vAlign w:val="center"/>
          </w:tcPr>
          <w:p w14:paraId="40235EEF" w14:textId="77777777" w:rsidR="00631C4E" w:rsidRDefault="00631C4E" w:rsidP="00407151">
            <w:pPr>
              <w:pStyle w:val="SectionHeads"/>
            </w:pPr>
          </w:p>
        </w:tc>
        <w:tc>
          <w:tcPr>
            <w:tcW w:w="7644" w:type="dxa"/>
            <w:gridSpan w:val="7"/>
            <w:vAlign w:val="center"/>
          </w:tcPr>
          <w:p w14:paraId="27FDDBAE" w14:textId="77777777" w:rsidR="00631C4E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BE735C" w14:paraId="61CD3AFD" w14:textId="77777777" w:rsidTr="00407151">
        <w:trPr>
          <w:gridAfter w:val="1"/>
          <w:wAfter w:w="34" w:type="dxa"/>
          <w:trHeight w:hRule="exact" w:val="284"/>
        </w:trPr>
        <w:tc>
          <w:tcPr>
            <w:tcW w:w="3005" w:type="dxa"/>
            <w:gridSpan w:val="4"/>
            <w:tcMar>
              <w:left w:w="0" w:type="dxa"/>
              <w:right w:w="108" w:type="dxa"/>
            </w:tcMar>
            <w:vAlign w:val="bottom"/>
          </w:tcPr>
          <w:p w14:paraId="726FB246" w14:textId="77777777" w:rsidR="00631C4E" w:rsidRPr="00BE735C" w:rsidRDefault="00631C4E" w:rsidP="00407151">
            <w:pPr>
              <w:pStyle w:val="Details"/>
            </w:pPr>
            <w:r w:rsidRPr="003B2120">
              <w:rPr>
                <w:b/>
              </w:rPr>
              <w:t>Fixed Fee:</w:t>
            </w:r>
            <w:r>
              <w:t xml:space="preserve"> Date fixed fee(s) completed</w:t>
            </w:r>
          </w:p>
        </w:tc>
        <w:tc>
          <w:tcPr>
            <w:tcW w:w="1418" w:type="dxa"/>
            <w:gridSpan w:val="3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42172CBA" w14:textId="77777777" w:rsidR="00631C4E" w:rsidRPr="003B2120" w:rsidRDefault="00631C4E" w:rsidP="00407151">
            <w:pPr>
              <w:pStyle w:val="CenteredDetails"/>
            </w:pPr>
            <w:bookmarkStart w:id="10" w:name="DateCompleted"/>
            <w:bookmarkEnd w:id="10"/>
          </w:p>
        </w:tc>
        <w:tc>
          <w:tcPr>
            <w:tcW w:w="2841" w:type="dxa"/>
            <w:tcMar>
              <w:left w:w="108" w:type="dxa"/>
              <w:right w:w="108" w:type="dxa"/>
            </w:tcMar>
            <w:vAlign w:val="bottom"/>
          </w:tcPr>
          <w:p w14:paraId="0E1BBACF" w14:textId="77777777" w:rsidR="00631C4E" w:rsidRPr="00BE735C" w:rsidRDefault="00631C4E" w:rsidP="00407151">
            <w:pPr>
              <w:pStyle w:val="Details"/>
            </w:pPr>
            <w:r w:rsidRPr="00224C0C">
              <w:rPr>
                <w:b/>
              </w:rPr>
              <w:t>Fixed Fee Plus:</w:t>
            </w:r>
            <w:r w:rsidRPr="00BE735C">
              <w:t xml:space="preserve"> Covers period from</w:t>
            </w:r>
          </w:p>
        </w:tc>
        <w:tc>
          <w:tcPr>
            <w:tcW w:w="1469" w:type="dxa"/>
            <w:tcBorders>
              <w:bottom w:val="single" w:sz="4" w:space="0" w:color="999999"/>
            </w:tcBorders>
            <w:vAlign w:val="center"/>
          </w:tcPr>
          <w:p w14:paraId="58DA4581" w14:textId="77777777" w:rsidR="00631C4E" w:rsidRPr="00BE735C" w:rsidRDefault="00631C4E" w:rsidP="00407151">
            <w:pPr>
              <w:pStyle w:val="CenteredDetails"/>
            </w:pPr>
            <w:bookmarkStart w:id="11" w:name="PeriodFrom"/>
            <w:bookmarkEnd w:id="11"/>
          </w:p>
        </w:tc>
        <w:tc>
          <w:tcPr>
            <w:tcW w:w="425" w:type="dxa"/>
            <w:vAlign w:val="bottom"/>
          </w:tcPr>
          <w:p w14:paraId="48A94971" w14:textId="77777777" w:rsidR="00631C4E" w:rsidRPr="00BE735C" w:rsidRDefault="00631C4E" w:rsidP="00407151">
            <w:pPr>
              <w:pStyle w:val="Details"/>
            </w:pPr>
            <w:r>
              <w:t>to</w:t>
            </w:r>
          </w:p>
        </w:tc>
        <w:tc>
          <w:tcPr>
            <w:tcW w:w="1474" w:type="dxa"/>
            <w:tcBorders>
              <w:bottom w:val="single" w:sz="4" w:space="0" w:color="999999"/>
            </w:tcBorders>
            <w:vAlign w:val="center"/>
          </w:tcPr>
          <w:p w14:paraId="21735D41" w14:textId="77777777" w:rsidR="00631C4E" w:rsidRPr="00BE735C" w:rsidRDefault="00631C4E" w:rsidP="00407151">
            <w:pPr>
              <w:pStyle w:val="CenteredDetails"/>
            </w:pPr>
            <w:bookmarkStart w:id="12" w:name="PeriodTo"/>
            <w:bookmarkEnd w:id="12"/>
          </w:p>
        </w:tc>
      </w:tr>
      <w:tr w:rsidR="00631C4E" w14:paraId="5670C32D" w14:textId="77777777" w:rsidTr="00407151">
        <w:trPr>
          <w:gridAfter w:val="6"/>
          <w:wAfter w:w="7262" w:type="dxa"/>
          <w:trHeight w:hRule="exact" w:val="57"/>
        </w:trPr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195CD47A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tcBorders>
              <w:left w:val="nil"/>
            </w:tcBorders>
            <w:vAlign w:val="bottom"/>
          </w:tcPr>
          <w:p w14:paraId="19501AA0" w14:textId="77777777" w:rsidR="00631C4E" w:rsidRDefault="00631C4E" w:rsidP="00407151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311A187C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gridSpan w:val="3"/>
            <w:tcBorders>
              <w:left w:val="nil"/>
            </w:tcBorders>
            <w:vAlign w:val="bottom"/>
          </w:tcPr>
          <w:p w14:paraId="512A14E7" w14:textId="77777777" w:rsidR="00631C4E" w:rsidRDefault="00631C4E" w:rsidP="00407151">
            <w:pPr>
              <w:pStyle w:val="Details"/>
            </w:pPr>
          </w:p>
        </w:tc>
      </w:tr>
      <w:tr w:rsidR="00631C4E" w14:paraId="0D06FF38" w14:textId="77777777" w:rsidTr="00407151">
        <w:trPr>
          <w:gridAfter w:val="6"/>
          <w:wAfter w:w="7262" w:type="dxa"/>
          <w:trHeight w:hRule="exact" w:val="284"/>
        </w:trPr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FC6658" w14:textId="77777777" w:rsidR="00631C4E" w:rsidRDefault="00631C4E" w:rsidP="00407151">
            <w:pPr>
              <w:pStyle w:val="Tick"/>
            </w:pPr>
            <w:bookmarkStart w:id="13" w:name="InterimInvoice"/>
            <w:bookmarkEnd w:id="13"/>
          </w:p>
        </w:tc>
        <w:tc>
          <w:tcPr>
            <w:tcW w:w="1418" w:type="dxa"/>
            <w:tcBorders>
              <w:left w:val="single" w:sz="4" w:space="0" w:color="999999"/>
              <w:right w:val="single" w:sz="4" w:space="0" w:color="999999"/>
            </w:tcBorders>
            <w:vAlign w:val="center"/>
          </w:tcPr>
          <w:p w14:paraId="73EF255E" w14:textId="77777777" w:rsidR="00631C4E" w:rsidRDefault="00631C4E" w:rsidP="00407151">
            <w:pPr>
              <w:pStyle w:val="Details"/>
            </w:pPr>
            <w:r>
              <w:t>Interim invoice</w:t>
            </w:r>
          </w:p>
        </w:tc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797A77" w14:textId="77777777" w:rsidR="00631C4E" w:rsidRDefault="00631C4E" w:rsidP="00407151">
            <w:pPr>
              <w:pStyle w:val="Tick"/>
            </w:pPr>
            <w:bookmarkStart w:id="14" w:name="FinalInvoice"/>
            <w:bookmarkEnd w:id="14"/>
          </w:p>
        </w:tc>
        <w:tc>
          <w:tcPr>
            <w:tcW w:w="1418" w:type="dxa"/>
            <w:gridSpan w:val="3"/>
            <w:tcBorders>
              <w:left w:val="single" w:sz="4" w:space="0" w:color="999999"/>
            </w:tcBorders>
            <w:vAlign w:val="center"/>
          </w:tcPr>
          <w:p w14:paraId="275BEFB0" w14:textId="77777777" w:rsidR="00631C4E" w:rsidRDefault="00631C4E" w:rsidP="00407151">
            <w:pPr>
              <w:pStyle w:val="Details"/>
            </w:pPr>
            <w:r>
              <w:t>Final invoice</w:t>
            </w:r>
          </w:p>
        </w:tc>
      </w:tr>
    </w:tbl>
    <w:p w14:paraId="6079B75F" w14:textId="77777777" w:rsidR="000E4BAF" w:rsidRDefault="000E4BAF" w:rsidP="009728AE">
      <w:pPr>
        <w:pStyle w:val="NoSpacing"/>
      </w:pPr>
    </w:p>
    <w:tbl>
      <w:tblPr>
        <w:tblW w:w="1069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"/>
        <w:gridCol w:w="8"/>
        <w:gridCol w:w="54"/>
        <w:gridCol w:w="222"/>
        <w:gridCol w:w="2008"/>
        <w:gridCol w:w="276"/>
        <w:gridCol w:w="2028"/>
        <w:gridCol w:w="564"/>
        <w:gridCol w:w="95"/>
        <w:gridCol w:w="170"/>
        <w:gridCol w:w="49"/>
        <w:gridCol w:w="289"/>
        <w:gridCol w:w="200"/>
        <w:gridCol w:w="85"/>
        <w:gridCol w:w="286"/>
        <w:gridCol w:w="166"/>
        <w:gridCol w:w="47"/>
        <w:gridCol w:w="30"/>
        <w:gridCol w:w="76"/>
        <w:gridCol w:w="135"/>
        <w:gridCol w:w="147"/>
        <w:gridCol w:w="137"/>
        <w:gridCol w:w="12"/>
        <w:gridCol w:w="392"/>
        <w:gridCol w:w="131"/>
        <w:gridCol w:w="187"/>
        <w:gridCol w:w="59"/>
        <w:gridCol w:w="242"/>
        <w:gridCol w:w="287"/>
        <w:gridCol w:w="164"/>
        <w:gridCol w:w="123"/>
        <w:gridCol w:w="286"/>
        <w:gridCol w:w="92"/>
        <w:gridCol w:w="41"/>
        <w:gridCol w:w="9"/>
        <w:gridCol w:w="9"/>
        <w:gridCol w:w="140"/>
        <w:gridCol w:w="9"/>
        <w:gridCol w:w="282"/>
        <w:gridCol w:w="425"/>
        <w:gridCol w:w="349"/>
        <w:gridCol w:w="208"/>
        <w:gridCol w:w="19"/>
        <w:gridCol w:w="40"/>
        <w:gridCol w:w="41"/>
        <w:gridCol w:w="15"/>
        <w:gridCol w:w="24"/>
        <w:gridCol w:w="26"/>
      </w:tblGrid>
      <w:tr w:rsidR="00D71398" w14:paraId="05827F5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6577" w:type="dxa"/>
            <w:gridSpan w:val="17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387CA1E9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76" w:type="dxa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05C3ECA" w14:textId="77777777" w:rsidR="00D71398" w:rsidRDefault="00D71398">
            <w:pPr>
              <w:pStyle w:val="Details"/>
              <w:rPr>
                <w:rStyle w:val="Bold"/>
              </w:rPr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DE18861" w14:textId="77777777" w:rsidR="00D71398" w:rsidRDefault="00D71398">
            <w:pPr>
              <w:pStyle w:val="Heading3"/>
            </w:pPr>
            <w:r>
              <w:t>Number of</w:t>
            </w:r>
            <w:r>
              <w:br/>
              <w:t>fixed fees</w:t>
            </w:r>
          </w:p>
        </w:tc>
        <w:tc>
          <w:tcPr>
            <w:tcW w:w="1294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0399F2C" w14:textId="77777777" w:rsidR="00D71398" w:rsidRDefault="00D71398">
            <w:pPr>
              <w:pStyle w:val="Heading3"/>
            </w:pPr>
            <w:r>
              <w:t>Fixed fee</w:t>
            </w:r>
          </w:p>
          <w:p w14:paraId="5D9C1BB9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431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48E05FA6" w14:textId="77777777" w:rsidR="00D71398" w:rsidRDefault="00D71398">
            <w:pPr>
              <w:pStyle w:val="Heading3"/>
            </w:pPr>
            <w:r>
              <w:t>Total fixed fees</w:t>
            </w:r>
          </w:p>
          <w:p w14:paraId="62C23C2B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15" w:type="dxa"/>
            <w:gridSpan w:val="4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08B27CB" w14:textId="77777777" w:rsidR="00D71398" w:rsidRDefault="00D71398">
            <w:pPr>
              <w:pStyle w:val="Heading3"/>
            </w:pPr>
          </w:p>
        </w:tc>
      </w:tr>
      <w:tr w:rsidR="009E00A3" w14:paraId="01B4F903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7A5C42AF" w14:textId="77777777" w:rsidR="009E00A3" w:rsidRDefault="009E00A3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>APPLICANT</w:t>
            </w: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0772D1C" w14:textId="77777777" w:rsidR="009E00A3" w:rsidRDefault="009E00A3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70A567A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22A44EDA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1471D472" w14:textId="77777777" w:rsidR="009E00A3" w:rsidRDefault="009E00A3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6DEFC552" w14:textId="77777777" w:rsidR="009E00A3" w:rsidRDefault="009E00A3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271C590" w14:textId="77777777" w:rsidR="009E00A3" w:rsidRDefault="009E00A3">
            <w:pPr>
              <w:pStyle w:val="DetailsFlushRight"/>
            </w:pPr>
          </w:p>
        </w:tc>
      </w:tr>
      <w:tr w:rsidR="009E00A3" w14:paraId="2A97C4CF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16C19773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BDBC277" w14:textId="77777777" w:rsidR="009E00A3" w:rsidRPr="005A1467" w:rsidRDefault="009E00A3" w:rsidP="005A1467">
            <w:pPr>
              <w:pStyle w:val="Details"/>
            </w:pPr>
            <w:bookmarkStart w:id="15" w:name="Termination"/>
            <w:bookmarkEnd w:id="15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8C015BD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5C0ECA93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7E5E37" w14:textId="77777777" w:rsidR="009E00A3" w:rsidRPr="005A1467" w:rsidRDefault="009E00A3" w:rsidP="005A1467">
            <w:pPr>
              <w:pStyle w:val="DetailsFlushRight"/>
            </w:pPr>
            <w:bookmarkStart w:id="16" w:name="F1"/>
            <w:bookmarkEnd w:id="16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F144A4" w14:textId="77777777" w:rsidR="009E00A3" w:rsidRPr="005A1467" w:rsidRDefault="009E00A3" w:rsidP="005A1467">
            <w:pPr>
              <w:pStyle w:val="DetailsFlushRight"/>
            </w:pPr>
            <w:bookmarkStart w:id="17" w:name="TFF1"/>
            <w:bookmarkEnd w:id="17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2E30732" w14:textId="77777777" w:rsidR="009E00A3" w:rsidRDefault="009E00A3">
            <w:pPr>
              <w:pStyle w:val="DetailsFlushRight"/>
            </w:pPr>
          </w:p>
        </w:tc>
      </w:tr>
      <w:tr w:rsidR="009E00A3" w14:paraId="0F349F88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1B660328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393D3B9" w14:textId="77777777" w:rsidR="009E00A3" w:rsidRDefault="009E00A3" w:rsidP="005A1467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92E30E8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0C16FFD0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96085A2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6F38519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745E37A" w14:textId="77777777" w:rsidR="009E00A3" w:rsidRDefault="009E00A3">
            <w:pPr>
              <w:pStyle w:val="DetailsFlushRight"/>
            </w:pPr>
          </w:p>
        </w:tc>
      </w:tr>
      <w:tr w:rsidR="009E00A3" w14:paraId="1AB965EB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70D8E092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B2C3BC5" w14:textId="77777777" w:rsidR="009E00A3" w:rsidRDefault="009E00A3">
            <w:pPr>
              <w:pStyle w:val="Details"/>
            </w:pPr>
            <w:bookmarkStart w:id="18" w:name="AppOrders"/>
            <w:bookmarkEnd w:id="18"/>
            <w:r>
              <w:t>Application(s)/ 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AFDE2A2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8EC5A88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A1303" w14:textId="77777777" w:rsidR="009E00A3" w:rsidRDefault="009E00A3">
            <w:pPr>
              <w:pStyle w:val="DetailsFlushRight"/>
            </w:pPr>
            <w:bookmarkStart w:id="19" w:name="F2"/>
            <w:bookmarkEnd w:id="19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981A75" w14:textId="77777777" w:rsidR="009E00A3" w:rsidRDefault="009E00A3">
            <w:pPr>
              <w:pStyle w:val="DetailsFlushRight"/>
            </w:pPr>
            <w:bookmarkStart w:id="20" w:name="TFF2"/>
            <w:bookmarkEnd w:id="20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63BAF1A" w14:textId="77777777" w:rsidR="009E00A3" w:rsidRDefault="009E00A3">
            <w:pPr>
              <w:pStyle w:val="DetailsFlushRight"/>
            </w:pPr>
          </w:p>
        </w:tc>
      </w:tr>
      <w:tr w:rsidR="009E00A3" w14:paraId="57D7A49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587B5C5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25538C2" w14:textId="77777777" w:rsidR="009E00A3" w:rsidRDefault="009E00A3" w:rsidP="005835D0">
            <w:pPr>
              <w:pStyle w:val="Details"/>
            </w:pPr>
            <w:r>
              <w:t xml:space="preserve">Undefended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A6F3D6C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08943500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C1EF88" w14:textId="77777777" w:rsidR="009E00A3" w:rsidRDefault="009E00A3">
            <w:pPr>
              <w:pStyle w:val="DetailsFlushRight"/>
            </w:pPr>
            <w:bookmarkStart w:id="21" w:name="F3"/>
            <w:bookmarkEnd w:id="21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F0688" w14:textId="77777777" w:rsidR="009E00A3" w:rsidRDefault="009E00A3">
            <w:pPr>
              <w:pStyle w:val="DetailsFlushRight"/>
            </w:pPr>
            <w:bookmarkStart w:id="22" w:name="TFF3"/>
            <w:bookmarkEnd w:id="22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27A45E0" w14:textId="77777777" w:rsidR="009E00A3" w:rsidRDefault="009E00A3">
            <w:pPr>
              <w:pStyle w:val="DetailsFlushRight"/>
            </w:pPr>
          </w:p>
        </w:tc>
      </w:tr>
      <w:tr w:rsidR="009E00A3" w14:paraId="59D1D283" w14:textId="77777777" w:rsidTr="003F6136">
        <w:trPr>
          <w:gridBefore w:val="1"/>
          <w:gridAfter w:val="2"/>
          <w:wBefore w:w="11" w:type="dxa"/>
          <w:wAfter w:w="50" w:type="dxa"/>
          <w:trHeight w:val="70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6D28CE1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56733A8D" w14:textId="77777777" w:rsidR="009E00A3" w:rsidRDefault="009E00A3" w:rsidP="005835D0">
            <w:pPr>
              <w:pStyle w:val="Details"/>
            </w:pPr>
            <w:r>
              <w:t xml:space="preserve">Undefended fourth and subsequent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1D9A1083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A782A89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04A568" w14:textId="77777777" w:rsidR="009E00A3" w:rsidRDefault="009E00A3">
            <w:pPr>
              <w:pStyle w:val="DetailsFlushRight"/>
            </w:pPr>
            <w:bookmarkStart w:id="23" w:name="F4"/>
            <w:bookmarkEnd w:id="23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4A663D" w14:textId="77777777" w:rsidR="009E00A3" w:rsidRDefault="009E00A3">
            <w:pPr>
              <w:pStyle w:val="DetailsFlushRight"/>
            </w:pPr>
            <w:bookmarkStart w:id="24" w:name="TFF4"/>
            <w:bookmarkEnd w:id="24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1411BBC" w14:textId="77777777" w:rsidR="009E00A3" w:rsidRDefault="009E00A3">
            <w:pPr>
              <w:pStyle w:val="DetailsFlushRight"/>
            </w:pPr>
          </w:p>
        </w:tc>
      </w:tr>
      <w:tr w:rsidR="009E00A3" w14:paraId="6698364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185D5E9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66C422E" w14:textId="77777777" w:rsidR="009E00A3" w:rsidRDefault="009E00A3">
            <w:pPr>
              <w:pStyle w:val="Details"/>
            </w:pPr>
            <w:r>
              <w:t>Defended Protection Order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233C62F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746F35B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F2D4AE" w14:textId="77777777" w:rsidR="009E00A3" w:rsidRDefault="009E00A3">
            <w:pPr>
              <w:pStyle w:val="DetailsFlushRight"/>
            </w:pPr>
            <w:bookmarkStart w:id="25" w:name="F5"/>
            <w:bookmarkEnd w:id="25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D60355" w14:textId="77777777" w:rsidR="009E00A3" w:rsidRDefault="009E00A3">
            <w:pPr>
              <w:pStyle w:val="DetailsFlushRight"/>
            </w:pPr>
            <w:bookmarkStart w:id="26" w:name="TFF5"/>
            <w:bookmarkEnd w:id="26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24AB1EA" w14:textId="77777777" w:rsidR="009E00A3" w:rsidRDefault="009E00A3">
            <w:pPr>
              <w:pStyle w:val="DetailsFlushRight"/>
            </w:pPr>
          </w:p>
        </w:tc>
      </w:tr>
      <w:tr w:rsidR="009E00A3" w14:paraId="14B7222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866F437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20B3EB8D" w14:textId="77777777" w:rsidR="009E00A3" w:rsidRDefault="009E00A3" w:rsidP="005835D0">
            <w:pPr>
              <w:pStyle w:val="Details"/>
            </w:pPr>
            <w:r>
              <w:t xml:space="preserve">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1604695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55808B1C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587DD" w14:textId="77777777" w:rsidR="009E00A3" w:rsidRDefault="009E00A3">
            <w:pPr>
              <w:pStyle w:val="DetailsFlushRight"/>
            </w:pPr>
            <w:bookmarkStart w:id="27" w:name="F6"/>
            <w:bookmarkEnd w:id="27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1A0932" w14:textId="77777777" w:rsidR="009E00A3" w:rsidRDefault="009E00A3">
            <w:pPr>
              <w:pStyle w:val="DetailsFlushRight"/>
            </w:pPr>
            <w:bookmarkStart w:id="28" w:name="TFF6"/>
            <w:bookmarkEnd w:id="28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2DF89D2" w14:textId="77777777" w:rsidR="009E00A3" w:rsidRDefault="009E00A3">
            <w:pPr>
              <w:pStyle w:val="DetailsFlushRight"/>
            </w:pPr>
          </w:p>
        </w:tc>
      </w:tr>
      <w:tr w:rsidR="009E00A3" w14:paraId="7E25F3D3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0A5ABA6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EB6E0B5" w14:textId="77777777" w:rsidR="009E00A3" w:rsidRDefault="009E00A3" w:rsidP="005835D0">
            <w:pPr>
              <w:pStyle w:val="Details"/>
            </w:pPr>
            <w:r>
              <w:t>Formal proof hearing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8D7850D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1822F6" w14:textId="77777777" w:rsidR="009E00A3" w:rsidRDefault="009E00A3">
            <w:pPr>
              <w:pStyle w:val="DetailsFlushRight"/>
            </w:pPr>
            <w:bookmarkStart w:id="29" w:name="FF1"/>
            <w:bookmarkEnd w:id="29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01E5AD" w14:textId="77777777" w:rsidR="009E00A3" w:rsidRDefault="009E00A3">
            <w:pPr>
              <w:pStyle w:val="DetailsFlushRight"/>
            </w:pPr>
            <w:bookmarkStart w:id="30" w:name="F7"/>
            <w:bookmarkEnd w:id="30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D4DB10" w14:textId="77777777" w:rsidR="009E00A3" w:rsidRDefault="009E00A3">
            <w:pPr>
              <w:pStyle w:val="DetailsFlushRight"/>
            </w:pPr>
            <w:bookmarkStart w:id="31" w:name="TFF7"/>
            <w:bookmarkEnd w:id="31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3E4DE04" w14:textId="77777777" w:rsidR="009E00A3" w:rsidRDefault="009E00A3">
            <w:pPr>
              <w:pStyle w:val="DetailsFlushRight"/>
            </w:pPr>
          </w:p>
        </w:tc>
      </w:tr>
      <w:tr w:rsidR="009E00A3" w14:paraId="374671F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107E496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6D8F66D" w14:textId="77777777" w:rsidR="009E00A3" w:rsidRDefault="009E00A3" w:rsidP="005835D0">
            <w:pPr>
              <w:pStyle w:val="Details"/>
            </w:pPr>
            <w:r>
              <w:t>Formal proof hearing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C72ACAE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577D6E" w14:textId="77777777" w:rsidR="009E00A3" w:rsidRDefault="009E00A3">
            <w:pPr>
              <w:pStyle w:val="DetailsFlushRight"/>
            </w:pPr>
            <w:bookmarkStart w:id="32" w:name="FF2"/>
            <w:bookmarkEnd w:id="32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73C64A" w14:textId="77777777" w:rsidR="009E00A3" w:rsidRDefault="009E00A3">
            <w:pPr>
              <w:pStyle w:val="DetailsFlushRight"/>
            </w:pPr>
            <w:bookmarkStart w:id="33" w:name="F8"/>
            <w:bookmarkEnd w:id="33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8B0335" w14:textId="77777777" w:rsidR="009E00A3" w:rsidRDefault="009E00A3">
            <w:pPr>
              <w:pStyle w:val="DetailsFlushRight"/>
            </w:pPr>
            <w:bookmarkStart w:id="34" w:name="TFF8"/>
            <w:bookmarkEnd w:id="34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10711E5" w14:textId="77777777" w:rsidR="009E00A3" w:rsidRDefault="009E00A3">
            <w:pPr>
              <w:pStyle w:val="DetailsFlushRight"/>
            </w:pPr>
          </w:p>
        </w:tc>
      </w:tr>
      <w:tr w:rsidR="009E00A3" w14:paraId="56F5248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48E8FE9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0C339133" w14:textId="77777777" w:rsidR="009E00A3" w:rsidRDefault="009E00A3" w:rsidP="000F5809">
            <w:pPr>
              <w:pStyle w:val="Details"/>
            </w:pPr>
            <w:r>
              <w:t xml:space="preserve">Instructing agent – Formal proof </w:t>
            </w:r>
            <w:r>
              <w:rPr>
                <w:vanish/>
              </w:rPr>
              <w:t>earing(s)</w:t>
            </w:r>
            <w:r>
              <w:t>hearing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15603CE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CCB1B" w14:textId="77777777" w:rsidR="009E00A3" w:rsidRDefault="009E00A3">
            <w:pPr>
              <w:pStyle w:val="DetailsFlushRight"/>
            </w:pPr>
            <w:bookmarkStart w:id="35" w:name="FF3"/>
            <w:bookmarkEnd w:id="35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689968" w14:textId="77777777" w:rsidR="009E00A3" w:rsidRDefault="009E00A3">
            <w:pPr>
              <w:pStyle w:val="DetailsFlushRight"/>
            </w:pPr>
            <w:bookmarkStart w:id="36" w:name="F9"/>
            <w:bookmarkEnd w:id="36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D2195F" w14:textId="77777777" w:rsidR="009E00A3" w:rsidRDefault="009E00A3">
            <w:pPr>
              <w:pStyle w:val="DetailsFlushRight"/>
            </w:pPr>
            <w:bookmarkStart w:id="37" w:name="TFF9"/>
            <w:bookmarkEnd w:id="37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224559C" w14:textId="77777777" w:rsidR="009E00A3" w:rsidRDefault="009E00A3">
            <w:pPr>
              <w:pStyle w:val="DetailsFlushRight"/>
            </w:pPr>
          </w:p>
        </w:tc>
      </w:tr>
      <w:tr w:rsidR="009E00A3" w14:paraId="467E518D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58632BF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855809C" w14:textId="77777777" w:rsidR="009E00A3" w:rsidRDefault="009E00A3" w:rsidP="00DC0C7F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333B57D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51C66DED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73FE0E" w14:textId="77777777" w:rsidR="009E00A3" w:rsidRDefault="009E00A3">
            <w:pPr>
              <w:pStyle w:val="DetailsFlushRight"/>
            </w:pPr>
            <w:bookmarkStart w:id="38" w:name="F10"/>
            <w:bookmarkEnd w:id="38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E63A93" w14:textId="77777777" w:rsidR="009E00A3" w:rsidRDefault="009E00A3">
            <w:pPr>
              <w:pStyle w:val="DetailsFlushRight"/>
            </w:pPr>
            <w:bookmarkStart w:id="39" w:name="TFF10"/>
            <w:bookmarkEnd w:id="39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B61EAEE" w14:textId="77777777" w:rsidR="009E00A3" w:rsidRDefault="009E00A3">
            <w:pPr>
              <w:pStyle w:val="DetailsFlushRight"/>
            </w:pPr>
          </w:p>
        </w:tc>
      </w:tr>
      <w:tr w:rsidR="009E00A3" w14:paraId="51A18416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70B64B0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B22A54F" w14:textId="77777777" w:rsidR="009E00A3" w:rsidRDefault="009E00A3" w:rsidP="00DC0C7F">
            <w:pPr>
              <w:pStyle w:val="Details"/>
            </w:pPr>
            <w:r>
              <w:t>If two or more 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B2C746E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037B8AAA" w14:textId="77777777" w:rsidR="009E00A3" w:rsidRDefault="009E00A3">
            <w:pPr>
              <w:pStyle w:val="DetailsFlushRight"/>
            </w:pPr>
            <w:bookmarkStart w:id="40" w:name="FF4"/>
            <w:bookmarkEnd w:id="40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83420C" w14:textId="77777777" w:rsidR="009E00A3" w:rsidRDefault="009E00A3">
            <w:pPr>
              <w:pStyle w:val="DetailsFlushRight"/>
            </w:pPr>
            <w:bookmarkStart w:id="41" w:name="F11"/>
            <w:bookmarkEnd w:id="41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89993C" w14:textId="77777777" w:rsidR="009E00A3" w:rsidRDefault="009E00A3">
            <w:pPr>
              <w:pStyle w:val="DetailsFlushRight"/>
            </w:pPr>
            <w:bookmarkStart w:id="42" w:name="TFF11"/>
            <w:bookmarkEnd w:id="42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4C8423A" w14:textId="77777777" w:rsidR="009E00A3" w:rsidRDefault="009E00A3">
            <w:pPr>
              <w:pStyle w:val="DetailsFlushRight"/>
            </w:pPr>
          </w:p>
        </w:tc>
      </w:tr>
      <w:tr w:rsidR="009E00A3" w14:paraId="6CC7132E" w14:textId="77777777" w:rsidTr="007B3291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C5511BD" w14:textId="77777777" w:rsidR="009E00A3" w:rsidRDefault="009E00A3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6966005" w14:textId="77777777" w:rsidR="009E00A3" w:rsidRDefault="009E00A3">
            <w:pPr>
              <w:pStyle w:val="Heading5"/>
            </w:pPr>
            <w:bookmarkStart w:id="43" w:name="Interlocutories"/>
            <w:bookmarkEnd w:id="43"/>
            <w:proofErr w:type="spellStart"/>
            <w:r>
              <w:t>Interlocutories</w:t>
            </w:r>
            <w:proofErr w:type="spellEnd"/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1EE69E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62624EDC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0783CBD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FBF114D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0078D5D" w14:textId="77777777" w:rsidR="009E00A3" w:rsidRDefault="009E00A3">
            <w:pPr>
              <w:pStyle w:val="DetailsFlushRight"/>
            </w:pPr>
          </w:p>
        </w:tc>
      </w:tr>
      <w:tr w:rsidR="009E00A3" w:rsidRPr="005A1467" w14:paraId="119DDCBB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C37C938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32F2668" w14:textId="77777777" w:rsidR="009E00A3" w:rsidRPr="005A1467" w:rsidRDefault="009E00A3" w:rsidP="005A1467">
            <w:pPr>
              <w:pStyle w:val="Details"/>
            </w:pPr>
            <w:r>
              <w:t>Document preparation where there is no hearing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2E16568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FC29C3" w14:textId="77777777" w:rsidR="009E00A3" w:rsidRPr="005A1467" w:rsidRDefault="009E00A3" w:rsidP="000E4BAF">
            <w:pPr>
              <w:pStyle w:val="DetailsFlushRight"/>
            </w:pPr>
            <w:bookmarkStart w:id="44" w:name="FF5"/>
            <w:bookmarkEnd w:id="44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DAF5BC" w14:textId="77777777" w:rsidR="009E00A3" w:rsidRPr="005A1467" w:rsidRDefault="009E00A3" w:rsidP="005A1467">
            <w:pPr>
              <w:pStyle w:val="DetailsFlushRight"/>
            </w:pPr>
            <w:bookmarkStart w:id="45" w:name="F12"/>
            <w:bookmarkEnd w:id="45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11E33F" w14:textId="77777777" w:rsidR="009E00A3" w:rsidRPr="005A1467" w:rsidRDefault="009E00A3" w:rsidP="005A1467">
            <w:pPr>
              <w:pStyle w:val="DetailsFlushRight"/>
            </w:pPr>
            <w:bookmarkStart w:id="46" w:name="TFF12"/>
            <w:bookmarkEnd w:id="46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347B956" w14:textId="77777777" w:rsidR="009E00A3" w:rsidRPr="005A1467" w:rsidRDefault="009E00A3" w:rsidP="005A1467">
            <w:pPr>
              <w:pStyle w:val="Details"/>
            </w:pPr>
          </w:p>
        </w:tc>
      </w:tr>
      <w:tr w:rsidR="009E00A3" w14:paraId="49CC3103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029A628" w14:textId="77777777" w:rsidR="009E00A3" w:rsidRDefault="009E00A3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8D83D87" w14:textId="77777777" w:rsidR="009E00A3" w:rsidRDefault="009E00A3">
            <w:pPr>
              <w:pStyle w:val="Heading5"/>
            </w:pPr>
            <w:bookmarkStart w:id="47" w:name="PreHearing"/>
            <w:bookmarkEnd w:id="47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ABD1438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</w:tcBorders>
            <w:vAlign w:val="center"/>
          </w:tcPr>
          <w:p w14:paraId="72BDA0AD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FCA021C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3BFD05A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0A8E0FD" w14:textId="77777777" w:rsidR="009E00A3" w:rsidRDefault="009E00A3">
            <w:pPr>
              <w:pStyle w:val="DetailsFlushRight"/>
            </w:pPr>
          </w:p>
        </w:tc>
      </w:tr>
      <w:tr w:rsidR="009E00A3" w14:paraId="5A031ED3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9811788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28709546" w14:textId="77777777" w:rsidR="009E00A3" w:rsidRDefault="009E00A3" w:rsidP="00DC0C7F">
            <w:pPr>
              <w:pStyle w:val="Details"/>
            </w:pPr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21B623E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6F94A6C2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CE5033" w14:textId="77777777" w:rsidR="009E00A3" w:rsidRDefault="009E00A3">
            <w:pPr>
              <w:pStyle w:val="DetailsFlushRight"/>
            </w:pPr>
            <w:bookmarkStart w:id="48" w:name="F13"/>
            <w:bookmarkEnd w:id="48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77856" w14:textId="77777777" w:rsidR="009E00A3" w:rsidRDefault="009E00A3">
            <w:pPr>
              <w:pStyle w:val="DetailsFlushRight"/>
            </w:pPr>
            <w:bookmarkStart w:id="49" w:name="TFF13"/>
            <w:bookmarkEnd w:id="49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00063D7" w14:textId="77777777" w:rsidR="009E00A3" w:rsidRDefault="009E00A3">
            <w:pPr>
              <w:pStyle w:val="DetailsFlushRight"/>
            </w:pPr>
          </w:p>
        </w:tc>
      </w:tr>
      <w:tr w:rsidR="009E00A3" w14:paraId="1F4835E1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44C257E6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EB2E4D3" w14:textId="77777777" w:rsidR="009E00A3" w:rsidRDefault="009E00A3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0015D6C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69F24B" w14:textId="75272592" w:rsidR="009E00A3" w:rsidRDefault="009A217D">
            <w:pPr>
              <w:pStyle w:val="DetailsFlushRight"/>
            </w:pPr>
            <w:bookmarkStart w:id="50" w:name="FF6"/>
            <w:bookmarkEnd w:id="50"/>
            <w:r>
              <w:t>{{1}}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80FCF8" w14:textId="6E07B81D" w:rsidR="009E00A3" w:rsidRDefault="009A217D">
            <w:pPr>
              <w:pStyle w:val="DetailsFlushRight"/>
            </w:pPr>
            <w:bookmarkStart w:id="51" w:name="F14"/>
            <w:bookmarkEnd w:id="51"/>
            <w:r>
              <w:t>{{</w:t>
            </w:r>
            <w:proofErr w:type="spellStart"/>
            <w:r>
              <w:t>jcp</w:t>
            </w:r>
            <w:proofErr w:type="spellEnd"/>
            <w:r>
              <w:t>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7561C8" w14:textId="7D7505E0" w:rsidR="009E00A3" w:rsidRDefault="009A217D">
            <w:pPr>
              <w:pStyle w:val="DetailsFlushRight"/>
            </w:pPr>
            <w:bookmarkStart w:id="52" w:name="TFF14"/>
            <w:bookmarkEnd w:id="52"/>
            <w:r>
              <w:t>{{1*</w:t>
            </w:r>
            <w:proofErr w:type="spellStart"/>
            <w:r>
              <w:t>jcp</w:t>
            </w:r>
            <w:proofErr w:type="spellEnd"/>
            <w:r>
              <w:t>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334E52A" w14:textId="77777777" w:rsidR="009E00A3" w:rsidRDefault="009E00A3">
            <w:pPr>
              <w:pStyle w:val="DetailsFlushRight"/>
            </w:pPr>
          </w:p>
        </w:tc>
      </w:tr>
      <w:tr w:rsidR="009E00A3" w14:paraId="46B7748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047C65E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4C91D585" w14:textId="77777777" w:rsidR="009E00A3" w:rsidRDefault="009E00A3" w:rsidP="00DC0C7F">
            <w:pPr>
              <w:pStyle w:val="Details"/>
            </w:pPr>
            <w:r>
              <w:t>Judicial Conference(s)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1B93333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EDE3E1" w14:textId="541606D3" w:rsidR="009E00A3" w:rsidRDefault="009A217D">
            <w:pPr>
              <w:pStyle w:val="DetailsFlushRight"/>
            </w:pPr>
            <w:bookmarkStart w:id="53" w:name="FF7"/>
            <w:bookmarkEnd w:id="53"/>
            <w:r>
              <w:t>{{1p/30 m}}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BD2A1" w14:textId="46A21B9E" w:rsidR="009E00A3" w:rsidRDefault="009A217D">
            <w:pPr>
              <w:pStyle w:val="DetailsFlushRight"/>
            </w:pPr>
            <w:bookmarkStart w:id="54" w:name="F15"/>
            <w:bookmarkEnd w:id="54"/>
            <w:r>
              <w:t>{{</w:t>
            </w:r>
            <w:proofErr w:type="spellStart"/>
            <w:r>
              <w:t>jca</w:t>
            </w:r>
            <w:proofErr w:type="spellEnd"/>
            <w:r>
              <w:t>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DC448D" w14:textId="0DD8DA17" w:rsidR="009E00A3" w:rsidRDefault="009A217D">
            <w:pPr>
              <w:pStyle w:val="DetailsFlushRight"/>
            </w:pPr>
            <w:bookmarkStart w:id="55" w:name="TFF15"/>
            <w:bookmarkEnd w:id="55"/>
            <w:r>
              <w:t>{{1p/30m*</w:t>
            </w:r>
            <w:proofErr w:type="spellStart"/>
            <w:r>
              <w:t>jca</w:t>
            </w:r>
            <w:proofErr w:type="spellEnd"/>
            <w:r>
              <w:t>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93EBBCE" w14:textId="77777777" w:rsidR="009E00A3" w:rsidRDefault="009E00A3">
            <w:pPr>
              <w:pStyle w:val="DetailsFlushRight"/>
            </w:pPr>
          </w:p>
        </w:tc>
      </w:tr>
      <w:tr w:rsidR="009E00A3" w14:paraId="1B51185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6FD21DA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38086962" w14:textId="77777777" w:rsidR="009E00A3" w:rsidRDefault="009E00A3" w:rsidP="005835D0">
            <w:pPr>
              <w:pStyle w:val="Details"/>
            </w:pPr>
            <w:r>
              <w:t>Instructing agent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5BFAF7E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C34EA" w14:textId="77777777" w:rsidR="009E00A3" w:rsidRDefault="009E00A3">
            <w:pPr>
              <w:pStyle w:val="DetailsFlushRight"/>
            </w:pPr>
            <w:bookmarkStart w:id="56" w:name="FF8"/>
            <w:bookmarkEnd w:id="56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46BB10" w14:textId="77777777" w:rsidR="009E00A3" w:rsidRDefault="009E00A3">
            <w:pPr>
              <w:pStyle w:val="DetailsFlushRight"/>
            </w:pPr>
            <w:bookmarkStart w:id="57" w:name="F16"/>
            <w:bookmarkEnd w:id="57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834EA5" w14:textId="77777777" w:rsidR="009E00A3" w:rsidRDefault="009E00A3">
            <w:pPr>
              <w:pStyle w:val="DetailsFlushRight"/>
            </w:pPr>
            <w:bookmarkStart w:id="58" w:name="TFF16"/>
            <w:bookmarkEnd w:id="58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C6CF71F" w14:textId="77777777" w:rsidR="009E00A3" w:rsidRDefault="009E00A3">
            <w:pPr>
              <w:pStyle w:val="DetailsFlushRight"/>
            </w:pPr>
          </w:p>
        </w:tc>
      </w:tr>
      <w:tr w:rsidR="009E00A3" w14:paraId="128767F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11E6372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5D9D099" w14:textId="77777777" w:rsidR="009E00A3" w:rsidRDefault="009E00A3" w:rsidP="00DC0C7F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2462AA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2EE9C882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BDF845" w14:textId="77777777" w:rsidR="009E00A3" w:rsidRDefault="009E00A3">
            <w:pPr>
              <w:pStyle w:val="DetailsFlushRight"/>
            </w:pPr>
            <w:bookmarkStart w:id="59" w:name="F17"/>
            <w:bookmarkEnd w:id="59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EA4F1F" w14:textId="77777777" w:rsidR="009E00A3" w:rsidRDefault="009E00A3">
            <w:pPr>
              <w:pStyle w:val="DetailsFlushRight"/>
            </w:pPr>
            <w:bookmarkStart w:id="60" w:name="TFF17"/>
            <w:bookmarkEnd w:id="60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2EA5339" w14:textId="77777777" w:rsidR="009E00A3" w:rsidRDefault="009E00A3">
            <w:pPr>
              <w:pStyle w:val="DetailsFlushRight"/>
            </w:pPr>
          </w:p>
        </w:tc>
      </w:tr>
      <w:tr w:rsidR="009E00A3" w14:paraId="36554581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FABE8F5" w14:textId="77777777" w:rsidR="009E00A3" w:rsidRDefault="009E00A3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114FFBB" w14:textId="77777777" w:rsidR="009E00A3" w:rsidRDefault="009E00A3">
            <w:pPr>
              <w:pStyle w:val="Heading5"/>
            </w:pPr>
            <w:bookmarkStart w:id="61" w:name="DefendedHearings"/>
            <w:bookmarkEnd w:id="61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DA38506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5532F3B9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EBCD10F" w14:textId="77777777" w:rsidR="009E00A3" w:rsidRDefault="009E00A3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CACDF8D" w14:textId="77777777" w:rsidR="009E00A3" w:rsidRDefault="009E00A3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F08F96B" w14:textId="77777777" w:rsidR="009E00A3" w:rsidRDefault="009E00A3">
            <w:pPr>
              <w:pStyle w:val="DetailsFlushRight"/>
            </w:pPr>
          </w:p>
        </w:tc>
      </w:tr>
      <w:tr w:rsidR="009E00A3" w14:paraId="7C71E3DB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0583238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28B4557" w14:textId="77777777" w:rsidR="009E00A3" w:rsidRDefault="009E00A3" w:rsidP="000700CF">
            <w:pPr>
              <w:pStyle w:val="Details"/>
            </w:pPr>
            <w:r>
              <w:t>Complying with Judge’s directions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3F000E2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695EC400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923566" w14:textId="77777777" w:rsidR="009E00A3" w:rsidRDefault="009E00A3">
            <w:pPr>
              <w:pStyle w:val="DetailsFlushRight"/>
            </w:pPr>
            <w:bookmarkStart w:id="62" w:name="F18"/>
            <w:bookmarkEnd w:id="62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177E7E" w14:textId="77777777" w:rsidR="009E00A3" w:rsidRDefault="009E00A3">
            <w:pPr>
              <w:pStyle w:val="DetailsFlushRight"/>
            </w:pPr>
            <w:bookmarkStart w:id="63" w:name="TFF18"/>
            <w:bookmarkEnd w:id="63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F5C8BF3" w14:textId="77777777" w:rsidR="009E00A3" w:rsidRDefault="009E00A3">
            <w:pPr>
              <w:pStyle w:val="DetailsFlushRight"/>
            </w:pPr>
          </w:p>
        </w:tc>
      </w:tr>
      <w:tr w:rsidR="009E00A3" w14:paraId="3CC30778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83F4F0E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FC8A7B8" w14:textId="77777777" w:rsidR="009E00A3" w:rsidRDefault="009E00A3" w:rsidP="005A1467">
            <w:pPr>
              <w:pStyle w:val="Details"/>
            </w:pPr>
            <w:r>
              <w:t>Defended hearing(s)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FD743A9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4BBA56" w14:textId="77777777" w:rsidR="009E00A3" w:rsidRDefault="009E00A3">
            <w:pPr>
              <w:pStyle w:val="DetailsFlushRight"/>
            </w:pPr>
            <w:bookmarkStart w:id="64" w:name="FF9"/>
            <w:bookmarkEnd w:id="64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38262B" w14:textId="77777777" w:rsidR="009E00A3" w:rsidRDefault="009E00A3">
            <w:pPr>
              <w:pStyle w:val="DetailsFlushRight"/>
            </w:pPr>
            <w:bookmarkStart w:id="65" w:name="F19"/>
            <w:bookmarkEnd w:id="65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1D30EA" w14:textId="77777777" w:rsidR="009E00A3" w:rsidRDefault="009E00A3">
            <w:pPr>
              <w:pStyle w:val="DetailsFlushRight"/>
            </w:pPr>
            <w:bookmarkStart w:id="66" w:name="TFF19"/>
            <w:bookmarkEnd w:id="66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FEA5B72" w14:textId="77777777" w:rsidR="009E00A3" w:rsidRDefault="009E00A3">
            <w:pPr>
              <w:pStyle w:val="DetailsFlushRight"/>
            </w:pPr>
          </w:p>
        </w:tc>
      </w:tr>
      <w:tr w:rsidR="009E00A3" w14:paraId="2A12A3C1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1026561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3F80B75" w14:textId="77777777" w:rsidR="009E00A3" w:rsidRDefault="009E00A3" w:rsidP="005A1467">
            <w:pPr>
              <w:pStyle w:val="Details"/>
            </w:pPr>
            <w:r>
              <w:t>Defended hearing(s)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DDC83D0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98339" w14:textId="77777777" w:rsidR="009E00A3" w:rsidRDefault="009E00A3">
            <w:pPr>
              <w:pStyle w:val="DetailsFlushRight"/>
            </w:pPr>
            <w:bookmarkStart w:id="67" w:name="FF10"/>
            <w:bookmarkEnd w:id="67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EC188A" w14:textId="77777777" w:rsidR="009E00A3" w:rsidRDefault="009E00A3">
            <w:pPr>
              <w:pStyle w:val="DetailsFlushRight"/>
            </w:pPr>
            <w:bookmarkStart w:id="68" w:name="F20"/>
            <w:bookmarkEnd w:id="68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76697B" w14:textId="77777777" w:rsidR="009E00A3" w:rsidRDefault="009E00A3">
            <w:pPr>
              <w:pStyle w:val="DetailsFlushRight"/>
            </w:pPr>
            <w:bookmarkStart w:id="69" w:name="TFF20"/>
            <w:bookmarkEnd w:id="69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FB97D8F" w14:textId="77777777" w:rsidR="009E00A3" w:rsidRDefault="009E00A3">
            <w:pPr>
              <w:pStyle w:val="DetailsFlushRight"/>
            </w:pPr>
          </w:p>
        </w:tc>
      </w:tr>
      <w:tr w:rsidR="009E00A3" w14:paraId="060C32A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820DD8F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FE08481" w14:textId="77777777" w:rsidR="009E00A3" w:rsidRDefault="009E00A3" w:rsidP="00DC0C7F">
            <w:pPr>
              <w:pStyle w:val="Details"/>
            </w:pPr>
            <w:r>
              <w:t>Defended hearing(s) – Instructing agent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347FC44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58767" w14:textId="77777777" w:rsidR="009E00A3" w:rsidRDefault="009E00A3">
            <w:pPr>
              <w:pStyle w:val="DetailsFlushRight"/>
            </w:pPr>
            <w:bookmarkStart w:id="70" w:name="FF11"/>
            <w:bookmarkEnd w:id="70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487E4B" w14:textId="77777777" w:rsidR="009E00A3" w:rsidRDefault="009E00A3">
            <w:pPr>
              <w:pStyle w:val="DetailsFlushRight"/>
            </w:pPr>
            <w:bookmarkStart w:id="71" w:name="F21"/>
            <w:bookmarkEnd w:id="71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21D119" w14:textId="77777777" w:rsidR="009E00A3" w:rsidRDefault="009E00A3">
            <w:pPr>
              <w:pStyle w:val="DetailsFlushRight"/>
            </w:pPr>
            <w:bookmarkStart w:id="72" w:name="TFF21"/>
            <w:bookmarkEnd w:id="72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C5F7B5B" w14:textId="77777777" w:rsidR="009E00A3" w:rsidRDefault="009E00A3">
            <w:pPr>
              <w:pStyle w:val="DetailsFlushRight"/>
            </w:pPr>
          </w:p>
        </w:tc>
      </w:tr>
      <w:tr w:rsidR="009E00A3" w14:paraId="2E5B39E2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1CFF9C97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15270C9F" w14:textId="77777777" w:rsidR="009E00A3" w:rsidRDefault="009E00A3" w:rsidP="00DC0C7F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61BF958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4A3966AE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250684" w14:textId="77777777" w:rsidR="009E00A3" w:rsidRDefault="009E00A3">
            <w:pPr>
              <w:pStyle w:val="DetailsFlushRight"/>
            </w:pPr>
            <w:bookmarkStart w:id="73" w:name="F22"/>
            <w:bookmarkEnd w:id="73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77BF9D" w14:textId="77777777" w:rsidR="009E00A3" w:rsidRDefault="009E00A3">
            <w:pPr>
              <w:pStyle w:val="DetailsFlushRight"/>
            </w:pPr>
            <w:bookmarkStart w:id="74" w:name="TFF22"/>
            <w:bookmarkEnd w:id="74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6FE8C5A" w14:textId="77777777" w:rsidR="009E00A3" w:rsidRDefault="009E00A3">
            <w:pPr>
              <w:pStyle w:val="DetailsFlushRight"/>
            </w:pPr>
          </w:p>
        </w:tc>
      </w:tr>
      <w:tr w:rsidR="009E00A3" w14:paraId="08067C2B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7CC84DC4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B5C6106" w14:textId="77777777" w:rsidR="009E00A3" w:rsidRDefault="009E00A3" w:rsidP="000C71C5">
            <w:pPr>
              <w:pStyle w:val="Heading5"/>
            </w:pPr>
            <w:bookmarkStart w:id="75" w:name="Subsequent"/>
            <w:bookmarkEnd w:id="75"/>
            <w:r>
              <w:t>Subsequent Direction(s)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02F095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15D44FF6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</w:tcBorders>
            <w:vAlign w:val="center"/>
          </w:tcPr>
          <w:p w14:paraId="0D0C3CF4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</w:tcBorders>
            <w:vAlign w:val="center"/>
          </w:tcPr>
          <w:p w14:paraId="298B130A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7663B87" w14:textId="77777777" w:rsidR="009E00A3" w:rsidRDefault="009E00A3">
            <w:pPr>
              <w:pStyle w:val="DetailsFlushRight"/>
            </w:pPr>
          </w:p>
        </w:tc>
      </w:tr>
      <w:tr w:rsidR="009E00A3" w14:paraId="7061A50F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7BD63417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3995894" w14:textId="77777777" w:rsidR="009E00A3" w:rsidRDefault="009E00A3">
            <w:pPr>
              <w:pStyle w:val="Details"/>
            </w:pPr>
            <w:r>
              <w:t>Application to discharge any existing Protection Order(s) when required to do so in</w:t>
            </w:r>
          </w:p>
          <w:p w14:paraId="0CE81A22" w14:textId="77777777" w:rsidR="009E00A3" w:rsidRDefault="009E00A3" w:rsidP="00576955">
            <w:pPr>
              <w:pStyle w:val="Details"/>
            </w:pPr>
            <w:r>
              <w:t>order to progress another proceeding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F3F4133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78B519DD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56AE3968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74DD29DD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39BF061" w14:textId="77777777" w:rsidR="009E00A3" w:rsidRDefault="009E00A3">
            <w:pPr>
              <w:pStyle w:val="DetailsFlushRight"/>
            </w:pPr>
          </w:p>
        </w:tc>
      </w:tr>
      <w:tr w:rsidR="009E00A3" w14:paraId="1CF2D664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6D0618E6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DF61157" w14:textId="77777777" w:rsidR="009E00A3" w:rsidRDefault="009E00A3">
            <w:pPr>
              <w:pStyle w:val="Details"/>
            </w:pP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403EBBC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773675" w14:textId="77777777" w:rsidR="009E00A3" w:rsidRDefault="009E00A3" w:rsidP="00576955">
            <w:pPr>
              <w:pStyle w:val="DetailsFlushRight"/>
            </w:pPr>
            <w:bookmarkStart w:id="76" w:name="SD1"/>
            <w:bookmarkEnd w:id="76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70F1F4" w14:textId="77777777" w:rsidR="009E00A3" w:rsidRDefault="009E00A3" w:rsidP="00576955">
            <w:pPr>
              <w:pStyle w:val="DetailsFlushRight"/>
            </w:pPr>
            <w:bookmarkStart w:id="77" w:name="SD2"/>
            <w:bookmarkEnd w:id="77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FF1A79" w14:textId="77777777" w:rsidR="009E00A3" w:rsidRDefault="009E00A3" w:rsidP="00576955">
            <w:pPr>
              <w:pStyle w:val="DetailsFlushRight"/>
            </w:pPr>
            <w:bookmarkStart w:id="78" w:name="SD3"/>
            <w:bookmarkEnd w:id="78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1A75EF6" w14:textId="77777777" w:rsidR="009E00A3" w:rsidRDefault="009E00A3">
            <w:pPr>
              <w:pStyle w:val="DetailsFlushRight"/>
            </w:pPr>
          </w:p>
        </w:tc>
      </w:tr>
      <w:tr w:rsidR="000C71C5" w14:paraId="36D3EB28" w14:textId="77777777" w:rsidTr="003F6136">
        <w:trPr>
          <w:gridBefore w:val="1"/>
          <w:gridAfter w:val="2"/>
          <w:wBefore w:w="11" w:type="dxa"/>
          <w:wAfter w:w="50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2B1777B2" w14:textId="77777777" w:rsidR="000C71C5" w:rsidRDefault="000C71C5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3E57B870" w14:textId="77777777" w:rsidR="000C71C5" w:rsidRDefault="000C71C5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64B732F" w14:textId="77777777" w:rsidR="000C71C5" w:rsidRDefault="000C71C5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578EAB63" w14:textId="77777777" w:rsidR="000C71C5" w:rsidRDefault="000C71C5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1751E296" w14:textId="77777777" w:rsidR="000C71C5" w:rsidRDefault="000C71C5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B6E645E" w14:textId="77777777" w:rsidR="000C71C5" w:rsidRDefault="000C71C5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50D35C1" w14:textId="77777777" w:rsidR="000C71C5" w:rsidRDefault="000C71C5">
            <w:pPr>
              <w:pStyle w:val="DetailsFlushRight"/>
            </w:pPr>
          </w:p>
        </w:tc>
      </w:tr>
      <w:tr w:rsidR="00F60891" w14:paraId="4FA20A01" w14:textId="77777777" w:rsidTr="003F6136">
        <w:trPr>
          <w:gridAfter w:val="2"/>
          <w:wAfter w:w="50" w:type="dxa"/>
          <w:trHeight w:hRule="exact" w:val="113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7AF1204A" w14:textId="77777777" w:rsidR="00F60891" w:rsidRDefault="00F60891" w:rsidP="008079F4">
            <w:pPr>
              <w:pStyle w:val="HiddenText"/>
            </w:pPr>
          </w:p>
        </w:tc>
        <w:tc>
          <w:tcPr>
            <w:tcW w:w="4650" w:type="dxa"/>
            <w:gridSpan w:val="30"/>
            <w:tcBorders>
              <w:left w:val="nil"/>
            </w:tcBorders>
            <w:vAlign w:val="center"/>
          </w:tcPr>
          <w:p w14:paraId="0F70B105" w14:textId="77777777" w:rsidR="00F60891" w:rsidRDefault="00F60891" w:rsidP="008079F4">
            <w:pPr>
              <w:pStyle w:val="HiddenText"/>
              <w:rPr>
                <w:rStyle w:val="Bold"/>
              </w:rPr>
            </w:pPr>
          </w:p>
        </w:tc>
        <w:tc>
          <w:tcPr>
            <w:tcW w:w="1388" w:type="dxa"/>
            <w:gridSpan w:val="9"/>
            <w:tcBorders>
              <w:bottom w:val="single" w:sz="4" w:space="0" w:color="999999"/>
            </w:tcBorders>
            <w:vAlign w:val="center"/>
          </w:tcPr>
          <w:p w14:paraId="7143C323" w14:textId="77777777" w:rsidR="00F60891" w:rsidRDefault="00F60891" w:rsidP="008079F4">
            <w:pPr>
              <w:pStyle w:val="HiddenText"/>
            </w:pPr>
          </w:p>
        </w:tc>
      </w:tr>
      <w:tr w:rsidR="006D04EB" w14:paraId="37BC2550" w14:textId="77777777" w:rsidTr="006D04EB">
        <w:trPr>
          <w:gridAfter w:val="2"/>
          <w:wAfter w:w="50" w:type="dxa"/>
        </w:trPr>
        <w:tc>
          <w:tcPr>
            <w:tcW w:w="2303" w:type="dxa"/>
            <w:gridSpan w:val="5"/>
            <w:tcMar>
              <w:left w:w="108" w:type="dxa"/>
            </w:tcMar>
            <w:vAlign w:val="center"/>
          </w:tcPr>
          <w:p w14:paraId="16669E9C" w14:textId="77777777" w:rsidR="006D04EB" w:rsidRDefault="006D04EB" w:rsidP="00BD4407">
            <w:pPr>
              <w:pStyle w:val="HiddenText"/>
            </w:pPr>
            <w:bookmarkStart w:id="79" w:name="Total1" w:colFirst="0" w:colLast="1"/>
          </w:p>
        </w:tc>
        <w:tc>
          <w:tcPr>
            <w:tcW w:w="2304" w:type="dxa"/>
            <w:gridSpan w:val="2"/>
            <w:vAlign w:val="center"/>
          </w:tcPr>
          <w:p w14:paraId="79DF7CC4" w14:textId="77777777" w:rsidR="006D04EB" w:rsidRDefault="006D04EB" w:rsidP="00BD4407">
            <w:pPr>
              <w:pStyle w:val="HiddenText"/>
            </w:pPr>
            <w:bookmarkStart w:id="80" w:name="Total2"/>
            <w:bookmarkEnd w:id="80"/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0DC270F4" w14:textId="77777777" w:rsidR="006D04EB" w:rsidRDefault="006D04EB" w:rsidP="004F5B6F">
            <w:pPr>
              <w:pStyle w:val="DetailsFlushRight"/>
            </w:pPr>
            <w:r>
              <w:rPr>
                <w:rStyle w:val="Bold"/>
              </w:rPr>
              <w:t>Total fixed fees</w:t>
            </w:r>
            <w:r>
              <w:t xml:space="preserve"> 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73FCF4" w14:textId="7C47AA57" w:rsidR="006D04EB" w:rsidRDefault="006D04EB" w:rsidP="004F5B6F">
            <w:pPr>
              <w:pStyle w:val="Totals"/>
            </w:pPr>
            <w:r>
              <w:t>$</w:t>
            </w:r>
            <w:r w:rsidR="009A217D">
              <w:t>{{ta}}</w:t>
            </w:r>
            <w:r>
              <w:tab/>
            </w:r>
            <w:bookmarkStart w:id="81" w:name="TotalFees"/>
            <w:bookmarkEnd w:id="81"/>
          </w:p>
        </w:tc>
      </w:tr>
      <w:bookmarkEnd w:id="79"/>
      <w:tr w:rsidR="00ED5FBF" w14:paraId="0481D3BE" w14:textId="77777777" w:rsidTr="003F6136">
        <w:trPr>
          <w:gridAfter w:val="2"/>
          <w:wAfter w:w="50" w:type="dxa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47F02D87" w14:textId="77777777" w:rsidR="00ED5FBF" w:rsidRDefault="00ED5FBF" w:rsidP="004F5B6F">
            <w:pPr>
              <w:pStyle w:val="DetailsFlushRight"/>
            </w:pPr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640F681C" w14:textId="77777777" w:rsidR="00ED5FBF" w:rsidRPr="00ED5FBF" w:rsidRDefault="00ED5FBF" w:rsidP="004F5B6F">
            <w:pPr>
              <w:pStyle w:val="DetailsFlushRight"/>
              <w:rPr>
                <w:rStyle w:val="Bold"/>
                <w:b w:val="0"/>
              </w:rPr>
            </w:pPr>
            <w:r>
              <w:rPr>
                <w:rStyle w:val="Bold"/>
              </w:rPr>
              <w:t xml:space="preserve">Total </w:t>
            </w:r>
            <w:r w:rsidR="00067C47">
              <w:rPr>
                <w:rStyle w:val="Bold"/>
              </w:rPr>
              <w:t>f</w:t>
            </w:r>
            <w:r>
              <w:rPr>
                <w:rStyle w:val="Bold"/>
              </w:rPr>
              <w:t xml:space="preserve">ixed </w:t>
            </w:r>
            <w:r w:rsidR="00067C47">
              <w:rPr>
                <w:rStyle w:val="Bold"/>
              </w:rPr>
              <w:t>f</w:t>
            </w:r>
            <w:r>
              <w:rPr>
                <w:rStyle w:val="Bold"/>
              </w:rPr>
              <w:t xml:space="preserve">ee </w:t>
            </w:r>
            <w:r w:rsidR="00067C47">
              <w:rPr>
                <w:rStyle w:val="Bold"/>
              </w:rPr>
              <w:t>p</w:t>
            </w:r>
            <w:r>
              <w:rPr>
                <w:rStyle w:val="Bold"/>
              </w:rPr>
              <w:t xml:space="preserve">lus </w:t>
            </w:r>
            <w:r w:rsidR="00067C47">
              <w:rPr>
                <w:rStyle w:val="Bold"/>
              </w:rPr>
              <w:t>a</w:t>
            </w:r>
            <w:r>
              <w:rPr>
                <w:rStyle w:val="Bold"/>
              </w:rPr>
              <w:t xml:space="preserve">ctivities </w:t>
            </w:r>
            <w:r>
              <w:rPr>
                <w:rStyle w:val="Bold"/>
                <w:b w:val="0"/>
              </w:rPr>
              <w:t>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19F2BB" w14:textId="0F1B483B" w:rsidR="00ED5FBF" w:rsidRDefault="00ED5FBF" w:rsidP="004F5B6F">
            <w:pPr>
              <w:pStyle w:val="Totals"/>
            </w:pPr>
            <w:r>
              <w:t>$</w:t>
            </w:r>
            <w:r w:rsidR="009A217D">
              <w:t>{{tffp}}</w:t>
            </w:r>
            <w:r w:rsidR="00840CFF">
              <w:tab/>
            </w:r>
            <w:bookmarkStart w:id="82" w:name="TotalFixedFees"/>
            <w:bookmarkEnd w:id="82"/>
          </w:p>
        </w:tc>
      </w:tr>
      <w:tr w:rsidR="00F60891" w14:paraId="23C8976D" w14:textId="77777777" w:rsidTr="003F6136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03A4D168" w14:textId="77777777" w:rsidR="00F60891" w:rsidRDefault="00F60891" w:rsidP="004F5B6F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65022ACB" w14:textId="77777777" w:rsidR="00F60891" w:rsidRDefault="00F60891" w:rsidP="004F5B6F">
            <w:pPr>
              <w:pStyle w:val="DetailsFlushRight"/>
            </w:pPr>
            <w:r>
              <w:rPr>
                <w:rStyle w:val="Bold"/>
              </w:rPr>
              <w:t>Total disbursements</w:t>
            </w:r>
            <w:r>
              <w:t xml:space="preserve"> 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308770" w14:textId="745693F0" w:rsidR="00F60891" w:rsidRDefault="00F60891" w:rsidP="004F5B6F">
            <w:pPr>
              <w:pStyle w:val="Totals"/>
            </w:pPr>
            <w:r>
              <w:t>$</w:t>
            </w:r>
            <w:r w:rsidR="009A217D">
              <w:t>{{td}}</w:t>
            </w:r>
            <w:r>
              <w:tab/>
            </w:r>
            <w:bookmarkStart w:id="83" w:name="TotalDisb"/>
            <w:bookmarkEnd w:id="83"/>
          </w:p>
        </w:tc>
      </w:tr>
      <w:tr w:rsidR="00F60891" w14:paraId="287EA596" w14:textId="77777777" w:rsidTr="003F6136">
        <w:trPr>
          <w:gridAfter w:val="2"/>
          <w:wAfter w:w="50" w:type="dxa"/>
        </w:trPr>
        <w:tc>
          <w:tcPr>
            <w:tcW w:w="2579" w:type="dxa"/>
            <w:gridSpan w:val="6"/>
            <w:tcMar>
              <w:left w:w="108" w:type="dxa"/>
            </w:tcMar>
            <w:vAlign w:val="center"/>
          </w:tcPr>
          <w:p w14:paraId="6165EBDD" w14:textId="77777777" w:rsidR="00F60891" w:rsidRDefault="00F60891" w:rsidP="004F5B6F">
            <w:pPr>
              <w:pStyle w:val="HiddenText"/>
            </w:pPr>
            <w:bookmarkStart w:id="84" w:name="SubTotal"/>
            <w:bookmarkEnd w:id="84"/>
          </w:p>
        </w:tc>
        <w:tc>
          <w:tcPr>
            <w:tcW w:w="2592" w:type="dxa"/>
            <w:gridSpan w:val="2"/>
            <w:vAlign w:val="center"/>
          </w:tcPr>
          <w:p w14:paraId="1E167120" w14:textId="77777777" w:rsidR="00F60891" w:rsidRDefault="00F60891" w:rsidP="004F5B6F">
            <w:pPr>
              <w:pStyle w:val="HiddenText"/>
            </w:pPr>
            <w:bookmarkStart w:id="85" w:name="GST"/>
            <w:bookmarkEnd w:id="85"/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5DFEAB6B" w14:textId="77777777" w:rsidR="00F60891" w:rsidRDefault="00F60891" w:rsidP="004F5B6F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>Total GST*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031D10" w14:textId="424CBEB2" w:rsidR="00F60891" w:rsidRDefault="00F60891" w:rsidP="004F5B6F">
            <w:pPr>
              <w:pStyle w:val="Totals"/>
            </w:pPr>
            <w:r>
              <w:t>$</w:t>
            </w:r>
            <w:r w:rsidR="009A217D">
              <w:t>{{</w:t>
            </w:r>
            <w:r w:rsidR="00562179">
              <w:t>tgst</w:t>
            </w:r>
            <w:r>
              <w:tab/>
            </w:r>
            <w:bookmarkStart w:id="86" w:name="TotalGST"/>
            <w:bookmarkEnd w:id="86"/>
          </w:p>
        </w:tc>
      </w:tr>
      <w:tr w:rsidR="006206F3" w14:paraId="24E7975A" w14:textId="77777777" w:rsidTr="00FE4B4B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1DA33CDE" w14:textId="77777777" w:rsidR="006206F3" w:rsidRDefault="006206F3" w:rsidP="004F5B6F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1A62CE2B" w14:textId="77777777" w:rsidR="006206F3" w:rsidRPr="006206F3" w:rsidRDefault="006206F3" w:rsidP="004F5B6F">
            <w:pPr>
              <w:pStyle w:val="DetailsFlushRight"/>
              <w:rPr>
                <w:rStyle w:val="Bold"/>
                <w:b w:val="0"/>
                <w:bCs/>
              </w:rPr>
            </w:pPr>
            <w:r>
              <w:rPr>
                <w:rStyle w:val="Bold"/>
              </w:rPr>
              <w:t>Total mileage</w:t>
            </w:r>
            <w:r>
              <w:rPr>
                <w:rStyle w:val="Bold"/>
                <w:b w:val="0"/>
                <w:bCs/>
              </w:rPr>
              <w:t xml:space="preserve"> (no GST)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8BFFF7" w14:textId="58B0481B" w:rsidR="006206F3" w:rsidRDefault="006206F3" w:rsidP="004F5B6F">
            <w:pPr>
              <w:pStyle w:val="Totals"/>
            </w:pPr>
            <w:r>
              <w:t>$</w:t>
            </w:r>
            <w:r w:rsidR="009A217D">
              <w:t>{{m}}</w:t>
            </w:r>
            <w:r>
              <w:tab/>
            </w:r>
            <w:bookmarkStart w:id="87" w:name="Mileage"/>
            <w:bookmarkEnd w:id="87"/>
          </w:p>
        </w:tc>
      </w:tr>
      <w:tr w:rsidR="00F60891" w14:paraId="504EC411" w14:textId="77777777" w:rsidTr="006206F3">
        <w:trPr>
          <w:gridAfter w:val="2"/>
          <w:wAfter w:w="50" w:type="dxa"/>
        </w:trPr>
        <w:tc>
          <w:tcPr>
            <w:tcW w:w="6946" w:type="dxa"/>
            <w:gridSpan w:val="21"/>
            <w:tcMar>
              <w:left w:w="0" w:type="dxa"/>
            </w:tcMar>
            <w:vAlign w:val="center"/>
          </w:tcPr>
          <w:p w14:paraId="63A60B65" w14:textId="77777777" w:rsidR="00F60891" w:rsidRDefault="00F60891" w:rsidP="004F5B6F">
            <w:pPr>
              <w:pStyle w:val="8PtDetails"/>
            </w:pPr>
            <w:r>
              <w:t>*If you are not registered for GST, you will be paid the GST excl. amount</w:t>
            </w:r>
            <w:r w:rsidR="006206F3">
              <w:t>. There is no GST on mileage.</w:t>
            </w:r>
          </w:p>
        </w:tc>
        <w:tc>
          <w:tcPr>
            <w:tcW w:w="2311" w:type="dxa"/>
            <w:gridSpan w:val="16"/>
            <w:tcBorders>
              <w:right w:val="single" w:sz="4" w:space="0" w:color="999999"/>
            </w:tcBorders>
            <w:vAlign w:val="center"/>
          </w:tcPr>
          <w:p w14:paraId="74100844" w14:textId="77777777" w:rsidR="00F60891" w:rsidRDefault="00F60891" w:rsidP="004F5B6F">
            <w:pPr>
              <w:pStyle w:val="DetailsFlushRight"/>
            </w:pPr>
            <w:r>
              <w:rPr>
                <w:rStyle w:val="Bold"/>
              </w:rPr>
              <w:t>Total amount</w:t>
            </w:r>
            <w:r>
              <w:t xml:space="preserve"> (incl.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1A0C18" w14:textId="06215E98" w:rsidR="00F60891" w:rsidRDefault="00F60891" w:rsidP="004F5B6F">
            <w:pPr>
              <w:pStyle w:val="Totals"/>
            </w:pPr>
            <w:r>
              <w:t>$</w:t>
            </w:r>
            <w:r w:rsidR="009A217D">
              <w:t>{{</w:t>
            </w:r>
            <w:r w:rsidR="00562179">
              <w:t>total}}</w:t>
            </w:r>
            <w:r>
              <w:tab/>
            </w:r>
            <w:bookmarkStart w:id="88" w:name="TotalAmount"/>
            <w:bookmarkEnd w:id="88"/>
          </w:p>
        </w:tc>
      </w:tr>
      <w:tr w:rsidR="00F60891" w14:paraId="30840619" w14:textId="77777777" w:rsidTr="006206F3">
        <w:trPr>
          <w:gridAfter w:val="4"/>
          <w:wAfter w:w="106" w:type="dxa"/>
          <w:trHeight w:hRule="exact" w:val="907"/>
        </w:trPr>
        <w:tc>
          <w:tcPr>
            <w:tcW w:w="10589" w:type="dxa"/>
            <w:gridSpan w:val="44"/>
            <w:tcMar>
              <w:left w:w="0" w:type="dxa"/>
            </w:tcMar>
            <w:vAlign w:val="center"/>
          </w:tcPr>
          <w:p w14:paraId="78C4A7B9" w14:textId="77777777" w:rsidR="009E3B14" w:rsidRDefault="009E3B14" w:rsidP="004F5B6F">
            <w:pPr>
              <w:pStyle w:val="Totals"/>
            </w:pPr>
          </w:p>
          <w:p w14:paraId="2B636576" w14:textId="77777777" w:rsidR="009E3B14" w:rsidRPr="009E3B14" w:rsidRDefault="009E3B14" w:rsidP="009E3B14"/>
          <w:p w14:paraId="1F382015" w14:textId="77777777" w:rsidR="009E3B14" w:rsidRPr="009E3B14" w:rsidRDefault="009E3B14" w:rsidP="009E3B14"/>
          <w:p w14:paraId="473392A8" w14:textId="77777777" w:rsidR="009E3B14" w:rsidRPr="009E3B14" w:rsidRDefault="009E3B14" w:rsidP="009E3B14"/>
          <w:p w14:paraId="208E0662" w14:textId="77777777" w:rsidR="009E3B14" w:rsidRDefault="009E3B14" w:rsidP="009E3B14"/>
          <w:p w14:paraId="03979ECB" w14:textId="77777777" w:rsidR="009E3B14" w:rsidRPr="009E3B14" w:rsidRDefault="009E3B14" w:rsidP="009E3B14"/>
          <w:p w14:paraId="6AB38645" w14:textId="77777777" w:rsidR="009E3B14" w:rsidRDefault="009E3B14" w:rsidP="009E3B14"/>
          <w:p w14:paraId="0432EB93" w14:textId="77777777" w:rsidR="00F60891" w:rsidRPr="009E3B14" w:rsidRDefault="00F60891" w:rsidP="009E3B14"/>
        </w:tc>
      </w:tr>
      <w:tr w:rsidR="00F60891" w14:paraId="08AD3882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53EAC08D" w14:textId="77777777" w:rsidR="00F60891" w:rsidRDefault="00F60891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FE9C865" w14:textId="77777777" w:rsidR="00F60891" w:rsidRDefault="00F60891" w:rsidP="00D227EB">
            <w:pPr>
              <w:pStyle w:val="Heading5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6B9CF76" w14:textId="77777777" w:rsidR="00F60891" w:rsidRDefault="00F60891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5158DCF9" w14:textId="77777777" w:rsidR="00F60891" w:rsidRDefault="00F60891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59222714" w14:textId="77777777" w:rsidR="00F60891" w:rsidRDefault="00F60891">
            <w:pPr>
              <w:pStyle w:val="Details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0E421651" w14:textId="77777777" w:rsidR="00F60891" w:rsidRDefault="00F60891">
            <w:pPr>
              <w:pStyle w:val="Details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85ED20F" w14:textId="77777777" w:rsidR="00F60891" w:rsidRDefault="00F60891">
            <w:pPr>
              <w:pStyle w:val="DetailsFlushRight"/>
            </w:pPr>
          </w:p>
        </w:tc>
      </w:tr>
      <w:tr w:rsidR="00D71398" w14:paraId="5262177A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785D8966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RESPONDENT</w:t>
            </w: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76CF468" w14:textId="77777777" w:rsidR="00D71398" w:rsidRPr="00D227EB" w:rsidRDefault="00D227EB" w:rsidP="00D227EB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9E91843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2E54C46B" w14:textId="77777777" w:rsidR="00D71398" w:rsidRDefault="00D71398">
            <w:pPr>
              <w:pStyle w:val="Details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04FFFCF0" w14:textId="77777777" w:rsidR="00D71398" w:rsidRDefault="00D71398">
            <w:pPr>
              <w:pStyle w:val="Details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6B974246" w14:textId="77777777" w:rsidR="00D71398" w:rsidRDefault="00D71398">
            <w:pPr>
              <w:pStyle w:val="Details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4D67563" w14:textId="77777777" w:rsidR="00D71398" w:rsidRDefault="00D71398">
            <w:pPr>
              <w:pStyle w:val="DetailsFlushRight"/>
            </w:pPr>
          </w:p>
        </w:tc>
      </w:tr>
      <w:tr w:rsidR="00D227EB" w14:paraId="55EFDE50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182B8C39" w14:textId="77777777" w:rsidR="00D227EB" w:rsidRDefault="00D227EB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9AF2592" w14:textId="77777777" w:rsidR="00D227EB" w:rsidRPr="00D227EB" w:rsidRDefault="00D227EB" w:rsidP="00D227EB">
            <w:pPr>
              <w:pStyle w:val="Details"/>
            </w:pPr>
            <w:bookmarkStart w:id="89" w:name="Termination2"/>
            <w:bookmarkEnd w:id="89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F413B17" w14:textId="77777777" w:rsidR="00D227EB" w:rsidRDefault="00D227E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484AE27" w14:textId="77777777" w:rsidR="00D227EB" w:rsidRDefault="00D227EB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1A1557" w14:textId="77777777" w:rsidR="00D227EB" w:rsidRDefault="00D227EB" w:rsidP="00014B4D">
            <w:pPr>
              <w:pStyle w:val="DetailsFlushRight"/>
            </w:pPr>
            <w:bookmarkStart w:id="90" w:name="F23"/>
            <w:bookmarkEnd w:id="90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B17829" w14:textId="77777777" w:rsidR="00D227EB" w:rsidRDefault="00D227EB" w:rsidP="00014B4D">
            <w:pPr>
              <w:pStyle w:val="DetailsFlushRight"/>
            </w:pPr>
            <w:bookmarkStart w:id="91" w:name="TFF23"/>
            <w:bookmarkEnd w:id="91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35B704C" w14:textId="77777777" w:rsidR="00D227EB" w:rsidRDefault="00D227EB">
            <w:pPr>
              <w:pStyle w:val="DetailsFlushRight"/>
            </w:pPr>
          </w:p>
        </w:tc>
      </w:tr>
      <w:tr w:rsidR="00D227EB" w14:paraId="72CCA144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6E308C12" w14:textId="77777777" w:rsidR="00D227EB" w:rsidRDefault="00D227EB">
            <w:pPr>
              <w:pStyle w:val="Heading5"/>
              <w:jc w:val="center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77A9170" w14:textId="77777777" w:rsidR="00D227EB" w:rsidRDefault="00D227EB" w:rsidP="00D227EB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42A5C1E" w14:textId="77777777" w:rsidR="00D227EB" w:rsidRDefault="00D227E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81CA9FD" w14:textId="77777777" w:rsidR="00D227EB" w:rsidRDefault="00D227E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EB22680" w14:textId="77777777" w:rsidR="00D227EB" w:rsidRDefault="00D227EB" w:rsidP="00014B4D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37BE34D" w14:textId="77777777" w:rsidR="00D227EB" w:rsidRDefault="00D227EB" w:rsidP="00014B4D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2CBE2E7" w14:textId="77777777" w:rsidR="00D227EB" w:rsidRDefault="00D227EB">
            <w:pPr>
              <w:pStyle w:val="DetailsFlushRight"/>
            </w:pPr>
          </w:p>
        </w:tc>
      </w:tr>
      <w:tr w:rsidR="00D227EB" w14:paraId="1452AFB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2F539661" w14:textId="77777777" w:rsidR="00D227EB" w:rsidRDefault="00D227EB">
            <w:pPr>
              <w:pStyle w:val="Heading5"/>
              <w:jc w:val="center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4BCD7A3" w14:textId="77777777" w:rsidR="00D227EB" w:rsidRDefault="00D227EB">
            <w:pPr>
              <w:pStyle w:val="Details"/>
            </w:pPr>
            <w:bookmarkStart w:id="92" w:name="RespOrders"/>
            <w:bookmarkEnd w:id="92"/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BA95E3B" w14:textId="77777777" w:rsidR="00D227EB" w:rsidRDefault="00D227E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B90EB5B" w14:textId="77777777" w:rsidR="00D227EB" w:rsidRDefault="00D227E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A1C771" w14:textId="77777777" w:rsidR="00D227EB" w:rsidRDefault="00D227EB" w:rsidP="00014B4D">
            <w:pPr>
              <w:pStyle w:val="DetailsFlushRight"/>
            </w:pPr>
            <w:bookmarkStart w:id="93" w:name="F24"/>
            <w:bookmarkEnd w:id="93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6D1B88" w14:textId="77777777" w:rsidR="00D227EB" w:rsidRDefault="00D227EB" w:rsidP="00014B4D">
            <w:pPr>
              <w:pStyle w:val="DetailsFlushRight"/>
            </w:pPr>
            <w:bookmarkStart w:id="94" w:name="TFF24"/>
            <w:bookmarkEnd w:id="94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2C6164F" w14:textId="77777777" w:rsidR="00D227EB" w:rsidRDefault="00D227EB">
            <w:pPr>
              <w:pStyle w:val="DetailsFlushRight"/>
            </w:pPr>
          </w:p>
        </w:tc>
      </w:tr>
      <w:tr w:rsidR="00D71398" w14:paraId="631755F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432CB3BC" w14:textId="77777777" w:rsidR="00D71398" w:rsidRDefault="00D71398">
            <w:pPr>
              <w:pStyle w:val="Heading5"/>
              <w:jc w:val="center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4F8177A" w14:textId="77777777" w:rsidR="00D71398" w:rsidRDefault="005835D0">
            <w:pPr>
              <w:pStyle w:val="Details"/>
            </w:pPr>
            <w:r>
              <w:t>Objection to p</w:t>
            </w:r>
            <w:r w:rsidR="00D227EB">
              <w:t>rogramme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CA9778A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C5BC943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451145" w14:textId="77777777" w:rsidR="00D71398" w:rsidRDefault="00D71398" w:rsidP="00014B4D">
            <w:pPr>
              <w:pStyle w:val="DetailsFlushRight"/>
            </w:pPr>
            <w:bookmarkStart w:id="95" w:name="F25"/>
            <w:bookmarkEnd w:id="95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B43632" w14:textId="77777777" w:rsidR="00D71398" w:rsidRDefault="00D71398" w:rsidP="00014B4D">
            <w:pPr>
              <w:pStyle w:val="DetailsFlushRight"/>
            </w:pPr>
            <w:bookmarkStart w:id="96" w:name="TFF25"/>
            <w:bookmarkEnd w:id="96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88FE380" w14:textId="77777777" w:rsidR="00D71398" w:rsidRDefault="00D71398">
            <w:pPr>
              <w:pStyle w:val="DetailsFlushRight"/>
            </w:pPr>
          </w:p>
        </w:tc>
      </w:tr>
      <w:tr w:rsidR="00D71398" w14:paraId="5932C1B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114A45AB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95F6F89" w14:textId="77777777" w:rsidR="00D71398" w:rsidRDefault="00D227EB" w:rsidP="005835D0">
            <w:pPr>
              <w:pStyle w:val="Details"/>
            </w:pPr>
            <w:r>
              <w:t xml:space="preserve">Defended </w:t>
            </w:r>
            <w:r w:rsidR="005835D0">
              <w:t>s</w:t>
            </w:r>
            <w:r>
              <w:t xml:space="preserve">econd and </w:t>
            </w:r>
            <w:r w:rsidR="005835D0">
              <w:t>t</w:t>
            </w:r>
            <w:r>
              <w:t xml:space="preserve">hird </w:t>
            </w:r>
            <w:r w:rsidR="007C752B">
              <w:t>Family</w:t>
            </w:r>
            <w:r>
              <w:t xml:space="preserve"> Violence </w:t>
            </w:r>
            <w:r w:rsidR="005835D0">
              <w:t>a</w:t>
            </w:r>
            <w:r>
              <w:t>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D46C060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E4EE209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427831" w14:textId="77777777" w:rsidR="00D71398" w:rsidRDefault="00D71398" w:rsidP="00014B4D">
            <w:pPr>
              <w:pStyle w:val="DetailsFlushRight"/>
            </w:pPr>
            <w:bookmarkStart w:id="97" w:name="F26"/>
            <w:bookmarkEnd w:id="97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09D27C" w14:textId="77777777" w:rsidR="00D71398" w:rsidRDefault="00D71398" w:rsidP="00014B4D">
            <w:pPr>
              <w:pStyle w:val="DetailsFlushRight"/>
            </w:pPr>
            <w:bookmarkStart w:id="98" w:name="TFF26"/>
            <w:bookmarkEnd w:id="98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BDC9AFC" w14:textId="77777777" w:rsidR="00D71398" w:rsidRDefault="00D71398">
            <w:pPr>
              <w:pStyle w:val="DetailsFlushRight"/>
            </w:pPr>
          </w:p>
        </w:tc>
      </w:tr>
      <w:tr w:rsidR="00D71398" w14:paraId="45285EC0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0B3F43CF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15190F01" w14:textId="77777777" w:rsidR="00D71398" w:rsidRDefault="00DC0C7F">
            <w:pPr>
              <w:pStyle w:val="Details"/>
            </w:pPr>
            <w:r>
              <w:t>Additional f</w:t>
            </w:r>
            <w:r w:rsidR="00D227EB">
              <w:t>actors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7D6152AE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19ADDBB1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D1E028" w14:textId="77777777" w:rsidR="00D71398" w:rsidRDefault="00D71398" w:rsidP="00014B4D">
            <w:pPr>
              <w:pStyle w:val="DetailsFlushRight"/>
            </w:pPr>
            <w:bookmarkStart w:id="99" w:name="F27"/>
            <w:bookmarkEnd w:id="9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91239E" w14:textId="77777777" w:rsidR="00D71398" w:rsidRDefault="00D71398" w:rsidP="00014B4D">
            <w:pPr>
              <w:pStyle w:val="DetailsFlushRight"/>
            </w:pPr>
            <w:bookmarkStart w:id="100" w:name="TFF27"/>
            <w:bookmarkEnd w:id="10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6102A01" w14:textId="77777777" w:rsidR="00D71398" w:rsidRDefault="00D71398">
            <w:pPr>
              <w:pStyle w:val="DetailsFlushRight"/>
            </w:pPr>
          </w:p>
        </w:tc>
      </w:tr>
      <w:tr w:rsidR="00D71398" w14:paraId="768E4819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38C7C54A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2E8840B" w14:textId="77777777" w:rsidR="00D71398" w:rsidRDefault="00D227EB" w:rsidP="00DC0C7F">
            <w:pPr>
              <w:pStyle w:val="Details"/>
            </w:pPr>
            <w:r>
              <w:t xml:space="preserve">If two or more </w:t>
            </w:r>
            <w:r w:rsidR="00DC0C7F">
              <w:t>a</w:t>
            </w:r>
            <w:r>
              <w:t xml:space="preserve">dditional </w:t>
            </w:r>
            <w:r w:rsidR="00DC0C7F">
              <w:t>f</w:t>
            </w:r>
            <w:r>
              <w:t>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D1E83E0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6B5CEBC" w14:textId="77777777" w:rsidR="00D71398" w:rsidRDefault="00D71398">
            <w:pPr>
              <w:pStyle w:val="DetailsFlushRight"/>
            </w:pPr>
            <w:bookmarkStart w:id="101" w:name="FF12"/>
            <w:bookmarkEnd w:id="101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C9027F" w14:textId="77777777" w:rsidR="00D71398" w:rsidRDefault="00D71398" w:rsidP="00014B4D">
            <w:pPr>
              <w:pStyle w:val="DetailsFlushRight"/>
            </w:pPr>
            <w:bookmarkStart w:id="102" w:name="F28"/>
            <w:bookmarkEnd w:id="102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71BA2C" w14:textId="77777777" w:rsidR="00D71398" w:rsidRDefault="00D71398" w:rsidP="00014B4D">
            <w:pPr>
              <w:pStyle w:val="DetailsFlushRight"/>
            </w:pPr>
            <w:bookmarkStart w:id="103" w:name="TFF28"/>
            <w:bookmarkEnd w:id="103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7000360" w14:textId="77777777" w:rsidR="00D71398" w:rsidRDefault="00D71398">
            <w:pPr>
              <w:pStyle w:val="DetailsFlushRight"/>
            </w:pPr>
          </w:p>
        </w:tc>
      </w:tr>
      <w:tr w:rsidR="00D71398" w14:paraId="15F0C036" w14:textId="77777777" w:rsidTr="007B3291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4B70D933" w14:textId="77777777" w:rsidR="00D71398" w:rsidRDefault="00D71398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3494594" w14:textId="77777777" w:rsidR="00D71398" w:rsidRDefault="00D71398">
            <w:pPr>
              <w:pStyle w:val="Heading5"/>
            </w:pPr>
            <w:bookmarkStart w:id="104" w:name="PHMatters"/>
            <w:bookmarkEnd w:id="104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CFF269D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13794BCD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F5DA734" w14:textId="77777777" w:rsidR="00D71398" w:rsidRDefault="00D713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6E4446B" w14:textId="77777777" w:rsidR="00D71398" w:rsidRDefault="00D713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E217E22" w14:textId="77777777" w:rsidR="00D71398" w:rsidRDefault="00D71398">
            <w:pPr>
              <w:pStyle w:val="DetailsFlushRight"/>
            </w:pPr>
          </w:p>
        </w:tc>
      </w:tr>
      <w:tr w:rsidR="00D71398" w14:paraId="7CB4FF9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500A93A2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0CE9AA6" w14:textId="77777777" w:rsidR="00D71398" w:rsidRDefault="00D71398" w:rsidP="00DC0C7F">
            <w:pPr>
              <w:pStyle w:val="Details"/>
            </w:pPr>
            <w:r>
              <w:t>Pre-</w:t>
            </w:r>
            <w:r w:rsidR="00DC0C7F">
              <w:t>h</w:t>
            </w:r>
            <w:r>
              <w:t xml:space="preserve">earing </w:t>
            </w:r>
            <w:r w:rsidR="00DC0C7F">
              <w:t>m</w:t>
            </w:r>
            <w:r>
              <w:t>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10FA241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5FD06A2F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66D5B" w14:textId="77777777" w:rsidR="00D71398" w:rsidRDefault="00D71398">
            <w:pPr>
              <w:pStyle w:val="DetailsFlushRight"/>
            </w:pPr>
            <w:bookmarkStart w:id="105" w:name="F29"/>
            <w:bookmarkEnd w:id="105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1E2590" w14:textId="77777777" w:rsidR="00D71398" w:rsidRDefault="00D71398">
            <w:pPr>
              <w:pStyle w:val="DetailsFlushRight"/>
            </w:pPr>
            <w:bookmarkStart w:id="106" w:name="TFF29"/>
            <w:bookmarkEnd w:id="106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093AF33" w14:textId="77777777" w:rsidR="00D71398" w:rsidRDefault="00D71398">
            <w:pPr>
              <w:pStyle w:val="DetailsFlushRight"/>
            </w:pPr>
          </w:p>
        </w:tc>
      </w:tr>
      <w:tr w:rsidR="00D71398" w14:paraId="7B56E28E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46BED378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21C38DAB" w14:textId="77777777" w:rsidR="00D71398" w:rsidRDefault="00D71398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61EA240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4355E1" w14:textId="77777777" w:rsidR="00D71398" w:rsidRDefault="00D71398">
            <w:pPr>
              <w:pStyle w:val="DetailsFlushRight"/>
            </w:pPr>
            <w:bookmarkStart w:id="107" w:name="FF13"/>
            <w:bookmarkEnd w:id="107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427067" w14:textId="77777777" w:rsidR="00D71398" w:rsidRDefault="00D71398">
            <w:pPr>
              <w:pStyle w:val="DetailsFlushRight"/>
            </w:pPr>
            <w:bookmarkStart w:id="108" w:name="F30"/>
            <w:bookmarkEnd w:id="108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DF0D2F" w14:textId="77777777" w:rsidR="00D71398" w:rsidRDefault="00D71398">
            <w:pPr>
              <w:pStyle w:val="DetailsFlushRight"/>
            </w:pPr>
            <w:bookmarkStart w:id="109" w:name="TFF30"/>
            <w:bookmarkEnd w:id="109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D09C852" w14:textId="77777777" w:rsidR="00D71398" w:rsidRDefault="00D71398">
            <w:pPr>
              <w:pStyle w:val="DetailsFlushRight"/>
            </w:pPr>
          </w:p>
        </w:tc>
      </w:tr>
      <w:tr w:rsidR="00D71398" w14:paraId="6A98C7E4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4F3E49A9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239CBDC6" w14:textId="77777777" w:rsidR="00D71398" w:rsidRDefault="00D71398">
            <w:pPr>
              <w:pStyle w:val="Details"/>
            </w:pPr>
            <w:r>
              <w:t>Ju</w:t>
            </w:r>
            <w:r w:rsidR="00DC0C7F">
              <w:t>dicial Conference(s) – Hearing t</w:t>
            </w:r>
            <w:r>
              <w:t>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F29258D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927D24" w14:textId="77777777" w:rsidR="00D71398" w:rsidRDefault="00D71398">
            <w:pPr>
              <w:pStyle w:val="DetailsFlushRight"/>
            </w:pPr>
            <w:bookmarkStart w:id="110" w:name="FF14"/>
            <w:bookmarkEnd w:id="110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7D600" w14:textId="77777777" w:rsidR="00D71398" w:rsidRDefault="00D71398">
            <w:pPr>
              <w:pStyle w:val="DetailsFlushRight"/>
            </w:pPr>
            <w:bookmarkStart w:id="111" w:name="F31"/>
            <w:bookmarkEnd w:id="11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398482" w14:textId="77777777" w:rsidR="00D71398" w:rsidRDefault="00D71398">
            <w:pPr>
              <w:pStyle w:val="DetailsFlushRight"/>
            </w:pPr>
            <w:bookmarkStart w:id="112" w:name="TFF31"/>
            <w:bookmarkEnd w:id="11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69D4624" w14:textId="77777777" w:rsidR="00D71398" w:rsidRDefault="00D71398">
            <w:pPr>
              <w:pStyle w:val="DetailsFlushRight"/>
            </w:pPr>
          </w:p>
        </w:tc>
      </w:tr>
      <w:tr w:rsidR="00D71398" w14:paraId="0D469E80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0239567D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CB7B906" w14:textId="77777777" w:rsidR="00D71398" w:rsidRDefault="00D71398" w:rsidP="00DC0C7F">
            <w:pPr>
              <w:pStyle w:val="Details"/>
            </w:pPr>
            <w:r>
              <w:t>Instructin</w:t>
            </w:r>
            <w:r w:rsidR="00D227EB">
              <w:t xml:space="preserve">g </w:t>
            </w:r>
            <w:r w:rsidR="00DC0C7F">
              <w:t>a</w:t>
            </w:r>
            <w:r w:rsidR="00D227EB">
              <w:t>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F41FD30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9AFB53" w14:textId="77777777" w:rsidR="00D71398" w:rsidRDefault="00D71398">
            <w:pPr>
              <w:pStyle w:val="DetailsFlushRight"/>
            </w:pPr>
            <w:bookmarkStart w:id="113" w:name="FF15"/>
            <w:bookmarkEnd w:id="113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A84D4F" w14:textId="77777777" w:rsidR="00D71398" w:rsidRDefault="00D71398">
            <w:pPr>
              <w:pStyle w:val="DetailsFlushRight"/>
            </w:pPr>
            <w:bookmarkStart w:id="114" w:name="F32"/>
            <w:bookmarkEnd w:id="11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AAA558" w14:textId="77777777" w:rsidR="00D71398" w:rsidRDefault="00D71398">
            <w:pPr>
              <w:pStyle w:val="DetailsFlushRight"/>
            </w:pPr>
            <w:bookmarkStart w:id="115" w:name="TFF32"/>
            <w:bookmarkEnd w:id="11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D95F78C" w14:textId="77777777" w:rsidR="00D71398" w:rsidRDefault="00D71398">
            <w:pPr>
              <w:pStyle w:val="DetailsFlushRight"/>
            </w:pPr>
          </w:p>
        </w:tc>
      </w:tr>
      <w:tr w:rsidR="00D71398" w14:paraId="241B2B67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93B4E31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333A8C3" w14:textId="77777777" w:rsidR="00D71398" w:rsidRDefault="00D71398">
            <w:pPr>
              <w:pStyle w:val="Details"/>
            </w:pPr>
            <w:r>
              <w:t>Addition</w:t>
            </w:r>
            <w:r w:rsidR="00DC0C7F">
              <w:t>al f</w:t>
            </w:r>
            <w:r w:rsidR="00212495">
              <w:t>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FDDF717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515CF450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157B6C" w14:textId="77777777" w:rsidR="00D71398" w:rsidRDefault="00D71398">
            <w:pPr>
              <w:pStyle w:val="DetailsFlushRight"/>
            </w:pPr>
            <w:bookmarkStart w:id="116" w:name="F33"/>
            <w:bookmarkEnd w:id="11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2CE0B0" w14:textId="77777777" w:rsidR="00D71398" w:rsidRDefault="00D71398">
            <w:pPr>
              <w:pStyle w:val="DetailsFlushRight"/>
            </w:pPr>
            <w:bookmarkStart w:id="117" w:name="TFF33"/>
            <w:bookmarkEnd w:id="11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1B47C8F" w14:textId="77777777" w:rsidR="00D71398" w:rsidRDefault="00D71398">
            <w:pPr>
              <w:pStyle w:val="DetailsFlushRight"/>
            </w:pPr>
          </w:p>
        </w:tc>
      </w:tr>
      <w:tr w:rsidR="00D71398" w14:paraId="6BD57B52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</w:tcBorders>
            <w:shd w:val="clear" w:color="auto" w:fill="D9D9D9"/>
          </w:tcPr>
          <w:p w14:paraId="415CE3C3" w14:textId="77777777" w:rsidR="00D71398" w:rsidRDefault="00D71398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39A8569" w14:textId="77777777" w:rsidR="00D71398" w:rsidRDefault="00D71398">
            <w:pPr>
              <w:pStyle w:val="Heading5"/>
            </w:pPr>
            <w:bookmarkStart w:id="118" w:name="DMatters"/>
            <w:bookmarkEnd w:id="118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9FCD140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72F488B8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A2E0071" w14:textId="77777777" w:rsidR="00D71398" w:rsidRDefault="00D713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1D3C3CB" w14:textId="77777777" w:rsidR="00D71398" w:rsidRDefault="00D713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40B2D4B" w14:textId="77777777" w:rsidR="00D71398" w:rsidRDefault="00D71398">
            <w:pPr>
              <w:pStyle w:val="DetailsFlushRight"/>
            </w:pPr>
          </w:p>
        </w:tc>
      </w:tr>
      <w:tr w:rsidR="00266F15" w14:paraId="3ABE91CF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7E8FA56" w14:textId="77777777" w:rsidR="00266F15" w:rsidRDefault="00266F15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FD8B7B1" w14:textId="77777777" w:rsidR="00266F15" w:rsidRDefault="005835D0" w:rsidP="000700CF">
            <w:pPr>
              <w:pStyle w:val="Details"/>
            </w:pPr>
            <w:r>
              <w:t xml:space="preserve">Complying with </w:t>
            </w:r>
            <w:r w:rsidR="000700CF">
              <w:t>J</w:t>
            </w:r>
            <w:r w:rsidR="00266F15">
              <w:t>udge’s direction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80BE447" w14:textId="77777777" w:rsidR="00266F15" w:rsidRDefault="00266F15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7B4175F8" w14:textId="77777777" w:rsidR="00266F15" w:rsidRDefault="00266F15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7A6CE" w14:textId="77777777" w:rsidR="00266F15" w:rsidRDefault="00266F15">
            <w:pPr>
              <w:pStyle w:val="DetailsFlushRight"/>
            </w:pPr>
            <w:bookmarkStart w:id="119" w:name="F34"/>
            <w:bookmarkEnd w:id="11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A6DC1D" w14:textId="77777777" w:rsidR="00266F15" w:rsidRDefault="00266F15">
            <w:pPr>
              <w:pStyle w:val="DetailsFlushRight"/>
            </w:pPr>
            <w:bookmarkStart w:id="120" w:name="TFF34"/>
            <w:bookmarkEnd w:id="12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65735F9" w14:textId="77777777" w:rsidR="00266F15" w:rsidRDefault="00266F15">
            <w:pPr>
              <w:pStyle w:val="DetailsFlushRight"/>
            </w:pPr>
          </w:p>
        </w:tc>
      </w:tr>
      <w:tr w:rsidR="00D71398" w14:paraId="7645C34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3BEC91CF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DA28358" w14:textId="77777777" w:rsidR="00D71398" w:rsidRDefault="00EE0267" w:rsidP="00266F15">
            <w:pPr>
              <w:pStyle w:val="Details"/>
            </w:pPr>
            <w:r>
              <w:t>Defended hearing</w:t>
            </w:r>
            <w:r w:rsidR="001B1775">
              <w:t>(s)</w:t>
            </w:r>
            <w:r>
              <w:t xml:space="preserve"> – </w:t>
            </w:r>
            <w:r w:rsidR="00D71398">
              <w:t>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E95BC4E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65E769" w14:textId="77777777" w:rsidR="00D71398" w:rsidRDefault="00D71398">
            <w:pPr>
              <w:pStyle w:val="DetailsFlushRight"/>
            </w:pPr>
            <w:bookmarkStart w:id="121" w:name="FF16"/>
            <w:bookmarkEnd w:id="121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6B7047" w14:textId="77777777" w:rsidR="00D71398" w:rsidRDefault="00D71398">
            <w:pPr>
              <w:pStyle w:val="DetailsFlushRight"/>
            </w:pPr>
            <w:bookmarkStart w:id="122" w:name="F35"/>
            <w:bookmarkEnd w:id="122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BF1210" w14:textId="77777777" w:rsidR="00D71398" w:rsidRDefault="00D71398">
            <w:pPr>
              <w:pStyle w:val="DetailsFlushRight"/>
            </w:pPr>
            <w:bookmarkStart w:id="123" w:name="TFF35"/>
            <w:bookmarkEnd w:id="123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624A11D" w14:textId="77777777" w:rsidR="00D71398" w:rsidRDefault="00D71398">
            <w:pPr>
              <w:pStyle w:val="DetailsFlushRight"/>
            </w:pPr>
          </w:p>
        </w:tc>
      </w:tr>
      <w:tr w:rsidR="00D71398" w14:paraId="1D35AD94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D626538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2D2061C" w14:textId="77777777" w:rsidR="00D71398" w:rsidRDefault="00EE0267" w:rsidP="00DC0C7F">
            <w:pPr>
              <w:pStyle w:val="Details"/>
            </w:pPr>
            <w:r>
              <w:t xml:space="preserve">Defended hearing(s) – </w:t>
            </w:r>
            <w:r w:rsidR="00D71398">
              <w:t xml:space="preserve">Hearing </w:t>
            </w:r>
            <w:r w:rsidR="00DC0C7F">
              <w:t>t</w:t>
            </w:r>
            <w:r w:rsidR="00D71398">
              <w:t>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E41483E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7D7E44" w14:textId="77777777" w:rsidR="00D71398" w:rsidRDefault="00D71398">
            <w:pPr>
              <w:pStyle w:val="DetailsFlushRight"/>
            </w:pPr>
            <w:bookmarkStart w:id="124" w:name="FF17"/>
            <w:bookmarkEnd w:id="124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61C766" w14:textId="77777777" w:rsidR="00D71398" w:rsidRDefault="00D71398">
            <w:pPr>
              <w:pStyle w:val="DetailsFlushRight"/>
            </w:pPr>
            <w:bookmarkStart w:id="125" w:name="F36"/>
            <w:bookmarkEnd w:id="125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2B85F3" w14:textId="77777777" w:rsidR="00D71398" w:rsidRDefault="00D71398">
            <w:pPr>
              <w:pStyle w:val="DetailsFlushRight"/>
            </w:pPr>
            <w:bookmarkStart w:id="126" w:name="TFF36"/>
            <w:bookmarkEnd w:id="126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8BE7259" w14:textId="77777777" w:rsidR="00D71398" w:rsidRDefault="00D71398">
            <w:pPr>
              <w:pStyle w:val="DetailsFlushRight"/>
            </w:pPr>
          </w:p>
        </w:tc>
      </w:tr>
      <w:tr w:rsidR="00266F15" w14:paraId="19189B4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2F50DA2A" w14:textId="77777777" w:rsidR="00266F15" w:rsidRDefault="00266F15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4BCE371A" w14:textId="77777777" w:rsidR="00266F15" w:rsidRDefault="00266F15" w:rsidP="00266F15">
            <w:pPr>
              <w:pStyle w:val="Details"/>
            </w:pPr>
            <w:r>
              <w:t xml:space="preserve">Costs application when </w:t>
            </w:r>
            <w:r w:rsidR="005835D0">
              <w:t>r</w:t>
            </w:r>
            <w:r>
              <w:t>espondent apply</w:t>
            </w:r>
            <w:r w:rsidR="005835D0">
              <w:t>ing</w:t>
            </w:r>
            <w:r>
              <w:t xml:space="preserve"> for costs or defending an application</w:t>
            </w:r>
          </w:p>
          <w:p w14:paraId="4124C2FA" w14:textId="77777777" w:rsidR="00266F15" w:rsidRDefault="00266F15" w:rsidP="00266F15">
            <w:pPr>
              <w:pStyle w:val="Details"/>
            </w:pPr>
            <w:r>
              <w:t>for costs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A58C531" w14:textId="77777777" w:rsidR="00266F15" w:rsidRDefault="00266F15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A91B081" w14:textId="77777777" w:rsidR="00266F15" w:rsidRDefault="00266F15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D3E8C" w14:textId="77777777" w:rsidR="00266F15" w:rsidRDefault="00266F15">
            <w:pPr>
              <w:pStyle w:val="DetailsFlushRight"/>
            </w:pPr>
            <w:bookmarkStart w:id="127" w:name="F37"/>
            <w:bookmarkEnd w:id="127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C55A19" w14:textId="77777777" w:rsidR="00266F15" w:rsidRDefault="00266F15">
            <w:pPr>
              <w:pStyle w:val="DetailsFlushRight"/>
            </w:pPr>
            <w:bookmarkStart w:id="128" w:name="TFF37"/>
            <w:bookmarkEnd w:id="128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A1E57BD" w14:textId="77777777" w:rsidR="00266F15" w:rsidRDefault="00266F15">
            <w:pPr>
              <w:pStyle w:val="DetailsFlushRight"/>
            </w:pPr>
          </w:p>
        </w:tc>
      </w:tr>
      <w:tr w:rsidR="00266F15" w14:paraId="545A9F34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00A5779" w14:textId="77777777" w:rsidR="00266F15" w:rsidRDefault="00266F15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7CAA4E3" w14:textId="77777777" w:rsidR="00266F15" w:rsidRDefault="00266F15" w:rsidP="00266F15">
            <w:pPr>
              <w:pStyle w:val="Details"/>
            </w:pP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4244979" w14:textId="77777777" w:rsidR="00266F15" w:rsidRDefault="00266F15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7F23527D" w14:textId="77777777" w:rsidR="00266F15" w:rsidRDefault="00266F15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92073B5" w14:textId="77777777" w:rsidR="00266F15" w:rsidRDefault="00266F15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D03A89E" w14:textId="77777777" w:rsidR="00266F15" w:rsidRDefault="00266F15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0688246" w14:textId="77777777" w:rsidR="00266F15" w:rsidRDefault="00266F15">
            <w:pPr>
              <w:pStyle w:val="DetailsFlushRight"/>
            </w:pPr>
          </w:p>
        </w:tc>
      </w:tr>
      <w:tr w:rsidR="00D71398" w14:paraId="7880C782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339A7DAF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8D47CB6" w14:textId="77777777" w:rsidR="00D71398" w:rsidRDefault="00EE0267" w:rsidP="00DC0C7F">
            <w:pPr>
              <w:pStyle w:val="Details"/>
            </w:pPr>
            <w:r>
              <w:t>Defended hearing</w:t>
            </w:r>
            <w:r w:rsidR="001B1775">
              <w:t>(s)</w:t>
            </w:r>
            <w:r>
              <w:t xml:space="preserve"> – </w:t>
            </w:r>
            <w:r w:rsidR="00D71398">
              <w:t>Instruc</w:t>
            </w:r>
            <w:r w:rsidR="00266F15">
              <w:t xml:space="preserve">ting </w:t>
            </w:r>
            <w:r w:rsidR="00DC0C7F">
              <w:t>a</w:t>
            </w:r>
            <w:r w:rsidR="00266F15">
              <w:t>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AC13FAA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425AB" w14:textId="77777777" w:rsidR="00D71398" w:rsidRDefault="00D71398">
            <w:pPr>
              <w:pStyle w:val="DetailsFlushRight"/>
            </w:pPr>
            <w:bookmarkStart w:id="129" w:name="FF18"/>
            <w:bookmarkEnd w:id="129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15BA7B" w14:textId="77777777" w:rsidR="00D71398" w:rsidRDefault="00D71398">
            <w:pPr>
              <w:pStyle w:val="DetailsFlushRight"/>
            </w:pPr>
            <w:bookmarkStart w:id="130" w:name="F38"/>
            <w:bookmarkEnd w:id="130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9FE4B7" w14:textId="77777777" w:rsidR="00D71398" w:rsidRDefault="00D71398">
            <w:pPr>
              <w:pStyle w:val="DetailsFlushRight"/>
            </w:pPr>
            <w:bookmarkStart w:id="131" w:name="TFF38"/>
            <w:bookmarkEnd w:id="131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1161DC3" w14:textId="77777777" w:rsidR="00D71398" w:rsidRDefault="00D71398">
            <w:pPr>
              <w:pStyle w:val="DetailsFlushRight"/>
            </w:pPr>
          </w:p>
        </w:tc>
      </w:tr>
      <w:tr w:rsidR="00D71398" w14:paraId="622A7703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F72C839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7178389A" w14:textId="77777777" w:rsidR="00D71398" w:rsidRDefault="00D71398" w:rsidP="00DC0C7F">
            <w:pPr>
              <w:pStyle w:val="Details"/>
            </w:pPr>
            <w:r>
              <w:t>Addition</w:t>
            </w:r>
            <w:r w:rsidR="00212495">
              <w:t xml:space="preserve">al </w:t>
            </w:r>
            <w:r w:rsidR="00DC0C7F">
              <w:t>f</w:t>
            </w:r>
            <w:r w:rsidR="00212495">
              <w:t>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C205C90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08BDA73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485B53" w14:textId="77777777" w:rsidR="00D71398" w:rsidRDefault="00D71398">
            <w:pPr>
              <w:pStyle w:val="DetailsFlushRight"/>
            </w:pPr>
            <w:bookmarkStart w:id="132" w:name="F39"/>
            <w:bookmarkEnd w:id="132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E4480F" w14:textId="77777777" w:rsidR="00D71398" w:rsidRDefault="00D71398">
            <w:pPr>
              <w:pStyle w:val="DetailsFlushRight"/>
            </w:pPr>
            <w:bookmarkStart w:id="133" w:name="TFF39"/>
            <w:bookmarkEnd w:id="133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AAD372B" w14:textId="77777777" w:rsidR="00D71398" w:rsidRDefault="00D71398">
            <w:pPr>
              <w:pStyle w:val="DetailsFlushRight"/>
            </w:pPr>
          </w:p>
        </w:tc>
      </w:tr>
      <w:tr w:rsidR="00D71398" w14:paraId="154FFE8E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12249AD0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2153E68B" w14:textId="77777777" w:rsidR="00D71398" w:rsidRDefault="00D71398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AC03931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2B5EC659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6DEC0AFD" w14:textId="77777777" w:rsidR="00D71398" w:rsidRDefault="00D713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136E70C4" w14:textId="77777777" w:rsidR="00D71398" w:rsidRDefault="00D713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EE8D56A" w14:textId="77777777" w:rsidR="00D71398" w:rsidRDefault="00D71398">
            <w:pPr>
              <w:pStyle w:val="DetailsFlushRight"/>
            </w:pPr>
          </w:p>
        </w:tc>
      </w:tr>
      <w:tr w:rsidR="00615198" w14:paraId="4BFC627D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top w:val="single" w:sz="8" w:space="0" w:color="999999"/>
              <w:bottom w:val="single" w:sz="8" w:space="0" w:color="999999"/>
            </w:tcBorders>
          </w:tcPr>
          <w:p w14:paraId="38E54628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4EC14BB1" w14:textId="77777777" w:rsidR="00615198" w:rsidRDefault="00615198">
            <w:pPr>
              <w:pStyle w:val="Details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8819300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4DF14EB3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3D6511DA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696AB674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bottom w:val="single" w:sz="8" w:space="0" w:color="999999"/>
            </w:tcBorders>
            <w:tcMar>
              <w:left w:w="0" w:type="dxa"/>
              <w:right w:w="0" w:type="dxa"/>
            </w:tcMar>
          </w:tcPr>
          <w:p w14:paraId="3DE66D50" w14:textId="77777777" w:rsidR="00615198" w:rsidRDefault="00615198">
            <w:pPr>
              <w:pStyle w:val="DetailsFlushRight"/>
            </w:pPr>
          </w:p>
        </w:tc>
      </w:tr>
      <w:tr w:rsidR="00615198" w14:paraId="0D925EE5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2C5B39BE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42C2E9D1" w14:textId="77777777" w:rsidR="00615198" w:rsidRPr="00615198" w:rsidRDefault="00615198" w:rsidP="00615198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A90CED1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305B043D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2EBE699C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59E64A28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2B7BB1E" w14:textId="77777777" w:rsidR="00615198" w:rsidRDefault="00615198">
            <w:pPr>
              <w:pStyle w:val="DetailsFlushRight"/>
            </w:pPr>
          </w:p>
        </w:tc>
      </w:tr>
      <w:tr w:rsidR="00615198" w14:paraId="1F67B9D2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434F275F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EA6397C" w14:textId="77777777" w:rsidR="00615198" w:rsidRPr="00615198" w:rsidRDefault="00615198" w:rsidP="0055368F">
            <w:pPr>
              <w:pStyle w:val="Details"/>
            </w:pPr>
            <w:bookmarkStart w:id="134" w:name="IntGrant"/>
            <w:bookmarkEnd w:id="134"/>
            <w:r w:rsidRPr="00615198">
              <w:rPr>
                <w:rStyle w:val="Bold"/>
              </w:rPr>
              <w:t>Interim Grant</w:t>
            </w:r>
            <w:r>
              <w:t xml:space="preserve"> 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9F818F2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1DE1E005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7D5BED10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4AA2896E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87F1C26" w14:textId="77777777" w:rsidR="00615198" w:rsidRDefault="00615198">
            <w:pPr>
              <w:pStyle w:val="DetailsFlushRight"/>
            </w:pPr>
          </w:p>
        </w:tc>
      </w:tr>
      <w:tr w:rsidR="0055368F" w14:paraId="3561ED39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695062DC" w14:textId="77777777" w:rsidR="0055368F" w:rsidRDefault="0055368F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BED8D41" w14:textId="77777777" w:rsidR="0055368F" w:rsidRPr="00615198" w:rsidRDefault="0055368F" w:rsidP="005835D0">
            <w:pPr>
              <w:pStyle w:val="Details"/>
              <w:rPr>
                <w:rStyle w:val="Bold"/>
              </w:rPr>
            </w:pPr>
            <w:r>
              <w:t xml:space="preserve">Determine </w:t>
            </w:r>
            <w:r w:rsidR="005835D0">
              <w:t>m</w:t>
            </w:r>
            <w:r>
              <w:t>erits/</w:t>
            </w:r>
            <w:r w:rsidR="005835D0">
              <w:t>p</w:t>
            </w:r>
            <w:r>
              <w:t xml:space="preserve">rospects of </w:t>
            </w:r>
            <w:r w:rsidR="005835D0">
              <w:t>s</w:t>
            </w:r>
            <w:r>
              <w:t>uccess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350CFB3" w14:textId="77777777" w:rsidR="0055368F" w:rsidRDefault="0055368F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E3D051A" w14:textId="77777777" w:rsidR="0055368F" w:rsidRDefault="0055368F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F9B90D" w14:textId="77777777" w:rsidR="0055368F" w:rsidRDefault="0055368F">
            <w:pPr>
              <w:pStyle w:val="DetailsFlushRight"/>
            </w:pPr>
            <w:bookmarkStart w:id="135" w:name="F40"/>
            <w:bookmarkEnd w:id="135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CCBE9" w14:textId="77777777" w:rsidR="0055368F" w:rsidRDefault="0055368F">
            <w:pPr>
              <w:pStyle w:val="DetailsFlushRight"/>
            </w:pPr>
            <w:bookmarkStart w:id="136" w:name="TFF40"/>
            <w:bookmarkEnd w:id="136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F679F95" w14:textId="77777777" w:rsidR="0055368F" w:rsidRDefault="0055368F">
            <w:pPr>
              <w:pStyle w:val="DetailsFlushRight"/>
            </w:pPr>
          </w:p>
        </w:tc>
      </w:tr>
      <w:tr w:rsidR="00615198" w14:paraId="3353FEB5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08D6723C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5E92910" w14:textId="77777777" w:rsidR="00615198" w:rsidRPr="00615198" w:rsidRDefault="00615198" w:rsidP="0055368F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Pre-Proceedings Settlements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CD9064D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2CD3C0B8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295195A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CFA689D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D8C1D7C" w14:textId="77777777" w:rsidR="00615198" w:rsidRDefault="00615198">
            <w:pPr>
              <w:pStyle w:val="DetailsFlushRight"/>
            </w:pPr>
          </w:p>
        </w:tc>
      </w:tr>
      <w:tr w:rsidR="0055368F" w14:paraId="62F1E1C9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385F255E" w14:textId="77777777" w:rsidR="0055368F" w:rsidRDefault="0055368F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5296928" w14:textId="77777777" w:rsidR="0055368F" w:rsidRDefault="0055368F" w:rsidP="00615198">
            <w:pPr>
              <w:pStyle w:val="Details"/>
              <w:rPr>
                <w:rStyle w:val="Bold"/>
              </w:rPr>
            </w:pPr>
            <w:r>
              <w:t>Negotiation of Settlement</w:t>
            </w:r>
            <w:r>
              <w:rPr>
                <w:vertAlign w:val="superscript"/>
              </w:rPr>
              <w:t>1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0B3ED7D" w14:textId="77777777" w:rsidR="0055368F" w:rsidRDefault="0055368F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1AA9299" w14:textId="77777777" w:rsidR="0055368F" w:rsidRDefault="0055368F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C6EEA4" w14:textId="77777777" w:rsidR="0055368F" w:rsidRDefault="0055368F">
            <w:pPr>
              <w:pStyle w:val="DetailsFlushRight"/>
            </w:pPr>
            <w:bookmarkStart w:id="137" w:name="F41"/>
            <w:bookmarkEnd w:id="137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BDFB78" w14:textId="77777777" w:rsidR="0055368F" w:rsidRDefault="0055368F">
            <w:pPr>
              <w:pStyle w:val="DetailsFlushRight"/>
            </w:pPr>
            <w:bookmarkStart w:id="138" w:name="TFF41"/>
            <w:bookmarkEnd w:id="138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4650807" w14:textId="77777777" w:rsidR="0055368F" w:rsidRDefault="0055368F">
            <w:pPr>
              <w:pStyle w:val="DetailsFlushRight"/>
            </w:pPr>
          </w:p>
        </w:tc>
      </w:tr>
      <w:tr w:rsidR="0055368F" w14:paraId="6AED8C96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746FD5C6" w14:textId="77777777" w:rsidR="0055368F" w:rsidRDefault="0055368F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01691381" w14:textId="77777777" w:rsidR="0055368F" w:rsidRDefault="0055368F" w:rsidP="00615198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71DF808" w14:textId="77777777" w:rsidR="0055368F" w:rsidRDefault="0055368F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13C11F48" w14:textId="77777777" w:rsidR="0055368F" w:rsidRDefault="0055368F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72D9B9F6" w14:textId="77777777" w:rsidR="0055368F" w:rsidRDefault="0055368F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25C00409" w14:textId="77777777" w:rsidR="0055368F" w:rsidRDefault="0055368F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26795E0" w14:textId="77777777" w:rsidR="0055368F" w:rsidRDefault="0055368F">
            <w:pPr>
              <w:pStyle w:val="DetailsFlushRight"/>
            </w:pPr>
          </w:p>
        </w:tc>
      </w:tr>
      <w:tr w:rsidR="00615198" w:rsidRPr="00615198" w14:paraId="02455097" w14:textId="77777777" w:rsidTr="00382484">
        <w:trPr>
          <w:gridAfter w:val="7"/>
          <w:wAfter w:w="373" w:type="dxa"/>
          <w:trHeight w:hRule="exact" w:val="510"/>
        </w:trPr>
        <w:tc>
          <w:tcPr>
            <w:tcW w:w="10322" w:type="dxa"/>
            <w:gridSpan w:val="41"/>
            <w:tcMar>
              <w:top w:w="113" w:type="dxa"/>
              <w:left w:w="0" w:type="dxa"/>
            </w:tcMar>
          </w:tcPr>
          <w:p w14:paraId="36374B02" w14:textId="77777777" w:rsidR="00615198" w:rsidRPr="00615198" w:rsidRDefault="00615198" w:rsidP="009728AE">
            <w:pPr>
              <w:pStyle w:val="8PtDetails"/>
            </w:pPr>
            <w:r w:rsidRPr="00615198">
              <w:rPr>
                <w:vertAlign w:val="superscript"/>
              </w:rPr>
              <w:t>1</w:t>
            </w:r>
            <w:r w:rsidR="00AB2FBC">
              <w:rPr>
                <w:vertAlign w:val="superscript"/>
              </w:rPr>
              <w:t xml:space="preserve"> </w:t>
            </w:r>
            <w:r w:rsidRPr="00615198">
              <w:t>This fee can only be claimed where the matter is resolved at this stage and cannot be claimed in conjunction with any other activity.</w:t>
            </w:r>
          </w:p>
        </w:tc>
      </w:tr>
      <w:tr w:rsidR="009728AE" w:rsidRPr="00124B2C" w14:paraId="30E2279C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831618F" w14:textId="77777777" w:rsidR="009728AE" w:rsidRDefault="009728AE" w:rsidP="008B59BC">
            <w:pPr>
              <w:pStyle w:val="DetailsFlushRight"/>
            </w:pPr>
          </w:p>
        </w:tc>
        <w:tc>
          <w:tcPr>
            <w:tcW w:w="17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</w:tcPr>
          <w:p w14:paraId="59788756" w14:textId="77777777" w:rsidR="009728AE" w:rsidRDefault="009728AE" w:rsidP="008B59BC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7FECDDA8" w14:textId="77777777" w:rsidR="009728AE" w:rsidRDefault="009728AE" w:rsidP="008B59BC">
            <w:pPr>
              <w:pStyle w:val="CenteredDetails"/>
            </w:pPr>
          </w:p>
        </w:tc>
        <w:tc>
          <w:tcPr>
            <w:tcW w:w="1121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D007A0E" w14:textId="77777777" w:rsidR="009728AE" w:rsidRPr="00607951" w:rsidRDefault="009728AE" w:rsidP="008B59BC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Lead Provider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565746DF" w14:textId="77777777" w:rsidR="009728AE" w:rsidRDefault="009728AE" w:rsidP="008B59BC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D46C668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4F36651D" w14:textId="77777777" w:rsidR="009728AE" w:rsidRDefault="009728AE" w:rsidP="008B59BC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74D1E193" w14:textId="77777777" w:rsidR="009728AE" w:rsidRDefault="009728AE" w:rsidP="008B59BC">
            <w:pPr>
              <w:pStyle w:val="CenteredDetails"/>
            </w:pPr>
          </w:p>
        </w:tc>
        <w:tc>
          <w:tcPr>
            <w:tcW w:w="1416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2C7AEA7" w14:textId="77777777" w:rsidR="009728AE" w:rsidRPr="00607951" w:rsidRDefault="009728AE" w:rsidP="008B59BC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Listed Provider B</w:t>
            </w:r>
          </w:p>
        </w:tc>
        <w:tc>
          <w:tcPr>
            <w:tcW w:w="722" w:type="dxa"/>
            <w:gridSpan w:val="8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108" w:type="dxa"/>
              <w:right w:w="108" w:type="dxa"/>
            </w:tcMar>
          </w:tcPr>
          <w:p w14:paraId="318405E0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3D1FF1EC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</w:tcPr>
          <w:p w14:paraId="6F165F37" w14:textId="77777777" w:rsidR="009728AE" w:rsidRDefault="009728AE" w:rsidP="008B59BC">
            <w:pPr>
              <w:pStyle w:val="DetailsFlushRight"/>
            </w:pPr>
          </w:p>
        </w:tc>
        <w:tc>
          <w:tcPr>
            <w:tcW w:w="170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84FAF20" w14:textId="77777777" w:rsidR="009728AE" w:rsidRDefault="009728AE" w:rsidP="008B59BC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33FE38EA" w14:textId="77777777" w:rsidR="009728AE" w:rsidRDefault="009728AE" w:rsidP="008B59BC">
            <w:pPr>
              <w:pStyle w:val="CenteredDetails"/>
            </w:pPr>
          </w:p>
        </w:tc>
        <w:tc>
          <w:tcPr>
            <w:tcW w:w="1121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ADA3E21" w14:textId="77777777" w:rsidR="009728AE" w:rsidRPr="008B5665" w:rsidRDefault="009728AE" w:rsidP="008B59BC">
            <w:pPr>
              <w:pStyle w:val="CenteredDetails"/>
              <w:rPr>
                <w:rStyle w:val="Bold"/>
              </w:rPr>
            </w:pPr>
          </w:p>
        </w:tc>
        <w:tc>
          <w:tcPr>
            <w:tcW w:w="523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</w:tcPr>
          <w:p w14:paraId="618E38A6" w14:textId="77777777" w:rsidR="009728AE" w:rsidRDefault="009728AE" w:rsidP="008B59BC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8202F25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</w:tcPr>
          <w:p w14:paraId="75BD5510" w14:textId="77777777" w:rsidR="009728AE" w:rsidRDefault="009728AE" w:rsidP="008B59BC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7B75309C" w14:textId="77777777" w:rsidR="009728AE" w:rsidRDefault="009728AE" w:rsidP="008B59BC">
            <w:pPr>
              <w:pStyle w:val="CenteredDetails"/>
            </w:pPr>
          </w:p>
        </w:tc>
        <w:tc>
          <w:tcPr>
            <w:tcW w:w="1416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59D6BCCB" w14:textId="77777777" w:rsidR="009728AE" w:rsidRPr="008B5665" w:rsidRDefault="009728AE" w:rsidP="008B59BC">
            <w:pPr>
              <w:pStyle w:val="CenteredDetails"/>
              <w:rPr>
                <w:rStyle w:val="Bold"/>
              </w:rPr>
            </w:pPr>
          </w:p>
        </w:tc>
        <w:tc>
          <w:tcPr>
            <w:tcW w:w="722" w:type="dxa"/>
            <w:gridSpan w:val="8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</w:tcPr>
          <w:p w14:paraId="1E1595C9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4B649F6E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0D90C387" w14:textId="77777777" w:rsidR="009728AE" w:rsidRDefault="009728AE" w:rsidP="008B59BC">
            <w:pPr>
              <w:pStyle w:val="DetailsFlushRight"/>
            </w:pPr>
            <w:r>
              <w:t>Provider name or number</w:t>
            </w:r>
          </w:p>
        </w:tc>
        <w:tc>
          <w:tcPr>
            <w:tcW w:w="170" w:type="dxa"/>
            <w:tcBorders>
              <w:top w:val="nil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5A9CEE3" w14:textId="77777777" w:rsidR="009728AE" w:rsidRDefault="009728AE" w:rsidP="008B59BC">
            <w:pPr>
              <w:pStyle w:val="CenteredDetails"/>
            </w:pPr>
          </w:p>
        </w:tc>
        <w:tc>
          <w:tcPr>
            <w:tcW w:w="2182" w:type="dxa"/>
            <w:gridSpan w:val="1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5E72A0D2" w14:textId="77777777" w:rsidR="009728AE" w:rsidRDefault="009728AE" w:rsidP="008B59BC">
            <w:pPr>
              <w:pStyle w:val="Details"/>
            </w:pPr>
            <w:bookmarkStart w:id="139" w:name="Provider2"/>
            <w:bookmarkEnd w:id="139"/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6E9087A1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single" w:sz="8" w:space="0" w:color="999999"/>
              <w:bottom w:val="nil"/>
              <w:right w:val="nil"/>
            </w:tcBorders>
          </w:tcPr>
          <w:p w14:paraId="39B0288B" w14:textId="77777777" w:rsidR="009728AE" w:rsidRDefault="009728AE" w:rsidP="008B59BC">
            <w:pPr>
              <w:pStyle w:val="CenteredDetails"/>
            </w:pPr>
          </w:p>
        </w:tc>
        <w:tc>
          <w:tcPr>
            <w:tcW w:w="1867" w:type="dxa"/>
            <w:gridSpan w:val="12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36103C7B" w14:textId="77777777" w:rsidR="009728AE" w:rsidRDefault="009728AE" w:rsidP="008B59BC">
            <w:pPr>
              <w:pStyle w:val="Details"/>
            </w:pPr>
            <w:bookmarkStart w:id="140" w:name="ListedProvider"/>
            <w:bookmarkEnd w:id="140"/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7ED0850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1600F67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</w:tcPr>
          <w:p w14:paraId="6E452BE7" w14:textId="77777777" w:rsidR="009728AE" w:rsidRDefault="009728AE" w:rsidP="008B59BC">
            <w:pPr>
              <w:pStyle w:val="7PtCeneteredDetails"/>
            </w:pP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EB2412A" w14:textId="77777777" w:rsidR="009728AE" w:rsidRDefault="009728AE" w:rsidP="008B59BC">
            <w:pPr>
              <w:pStyle w:val="7PtCeneteredDetails"/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477AD906" w14:textId="77777777" w:rsidR="009728AE" w:rsidRDefault="009728AE" w:rsidP="008B59BC">
            <w:pPr>
              <w:pStyle w:val="7PtCeneteredDetails"/>
            </w:pPr>
            <w:r>
              <w:t>1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4EE4A341" w14:textId="77777777" w:rsidR="009728AE" w:rsidRDefault="009728AE" w:rsidP="008B59BC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3457D9EB" w14:textId="77777777" w:rsidR="009728AE" w:rsidRDefault="009728AE" w:rsidP="008B59BC">
            <w:pPr>
              <w:pStyle w:val="7PtCeneteredDetails"/>
            </w:pPr>
            <w:r>
              <w:t>3</w:t>
            </w: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94FD607" w14:textId="77777777" w:rsidR="009728AE" w:rsidRDefault="009728AE" w:rsidP="008B59BC">
            <w:pPr>
              <w:pStyle w:val="7PtCenetered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29338" w14:textId="77777777" w:rsidR="009728AE" w:rsidRDefault="009728AE" w:rsidP="008B59BC">
            <w:pPr>
              <w:pStyle w:val="7PtCeneteredDetails"/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0766D2E5" w14:textId="77777777" w:rsidR="009728AE" w:rsidRDefault="009728AE" w:rsidP="008B59BC">
            <w:pPr>
              <w:pStyle w:val="7PtCene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bottom"/>
          </w:tcPr>
          <w:p w14:paraId="0EB53EEF" w14:textId="77777777" w:rsidR="009728AE" w:rsidRDefault="009728AE" w:rsidP="008B59BC">
            <w:pPr>
              <w:pStyle w:val="7PtCene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bottom"/>
          </w:tcPr>
          <w:p w14:paraId="5A3C22F3" w14:textId="77777777" w:rsidR="009728AE" w:rsidRDefault="009728AE" w:rsidP="008B59BC">
            <w:pPr>
              <w:pStyle w:val="7PtCeneteredDetails"/>
            </w:pPr>
          </w:p>
        </w:tc>
        <w:tc>
          <w:tcPr>
            <w:tcW w:w="287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5015B318" w14:textId="77777777" w:rsidR="009728AE" w:rsidRDefault="009728AE" w:rsidP="008B59BC">
            <w:pPr>
              <w:pStyle w:val="7PtCeneteredDetails"/>
            </w:pPr>
            <w:r>
              <w:t>1</w:t>
            </w:r>
          </w:p>
        </w:tc>
        <w:tc>
          <w:tcPr>
            <w:tcW w:w="287" w:type="dxa"/>
            <w:gridSpan w:val="2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6B84925B" w14:textId="77777777" w:rsidR="009728AE" w:rsidRDefault="009728AE" w:rsidP="008B59BC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57EFA9D0" w14:textId="77777777" w:rsidR="009728AE" w:rsidRDefault="009728AE" w:rsidP="008B59BC">
            <w:pPr>
              <w:pStyle w:val="7PtCeneteredDetails"/>
            </w:pPr>
            <w:r>
              <w:t>3</w:t>
            </w:r>
          </w:p>
        </w:tc>
        <w:tc>
          <w:tcPr>
            <w:tcW w:w="300" w:type="dxa"/>
            <w:gridSpan w:val="6"/>
            <w:tcBorders>
              <w:left w:val="nil"/>
              <w:bottom w:val="single" w:sz="4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20527B0A" w14:textId="77777777" w:rsidR="009728AE" w:rsidRDefault="009728AE" w:rsidP="008B59BC">
            <w:pPr>
              <w:pStyle w:val="7PtDetails"/>
              <w:jc w:val="center"/>
            </w:pPr>
            <w:r>
              <w:t>SUP</w:t>
            </w:r>
          </w:p>
        </w:tc>
        <w:tc>
          <w:tcPr>
            <w:tcW w:w="1429" w:type="dxa"/>
            <w:gridSpan w:val="10"/>
            <w:tcBorders>
              <w:left w:val="nil"/>
              <w:bottom w:val="nil"/>
              <w:right w:val="single" w:sz="8" w:space="0" w:color="999999"/>
            </w:tcBorders>
            <w:tcMar>
              <w:left w:w="0" w:type="dxa"/>
              <w:right w:w="57" w:type="dxa"/>
            </w:tcMar>
            <w:vAlign w:val="bottom"/>
          </w:tcPr>
          <w:p w14:paraId="1746E662" w14:textId="77777777" w:rsidR="009728AE" w:rsidRDefault="009728AE" w:rsidP="008B59BC">
            <w:pPr>
              <w:pStyle w:val="7PtCeneteredDetails"/>
            </w:pPr>
          </w:p>
        </w:tc>
      </w:tr>
      <w:tr w:rsidR="009728AE" w:rsidRPr="00124B2C" w14:paraId="2D5F8CC3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3DFC54A0" w14:textId="77777777" w:rsidR="009728AE" w:rsidRDefault="009728AE" w:rsidP="008B59BC">
            <w:pPr>
              <w:pStyle w:val="DetailsFlushRight"/>
            </w:pPr>
            <w:r>
              <w:t>Level of experience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44761B5" w14:textId="77777777" w:rsidR="009728AE" w:rsidRDefault="009728AE" w:rsidP="008B59BC">
            <w:pPr>
              <w:pStyle w:val="CenteredDetails"/>
            </w:pPr>
          </w:p>
        </w:tc>
        <w:tc>
          <w:tcPr>
            <w:tcW w:w="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7C1F98" w14:textId="77777777" w:rsidR="009728AE" w:rsidRDefault="009728AE" w:rsidP="008B59BC">
            <w:pPr>
              <w:pStyle w:val="Tick"/>
            </w:pPr>
            <w:bookmarkStart w:id="141" w:name="LP1"/>
            <w:bookmarkEnd w:id="141"/>
          </w:p>
        </w:tc>
        <w:tc>
          <w:tcPr>
            <w:tcW w:w="28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D4BE98" w14:textId="77777777" w:rsidR="009728AE" w:rsidRDefault="009728AE" w:rsidP="008B59BC">
            <w:pPr>
              <w:pStyle w:val="Tick"/>
            </w:pPr>
            <w:bookmarkStart w:id="142" w:name="LP2"/>
            <w:bookmarkEnd w:id="142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A0A5C9" w14:textId="77777777" w:rsidR="009728AE" w:rsidRDefault="009728AE" w:rsidP="008B59BC">
            <w:pPr>
              <w:pStyle w:val="Tick"/>
            </w:pPr>
            <w:bookmarkStart w:id="143" w:name="LP3"/>
            <w:bookmarkEnd w:id="143"/>
          </w:p>
        </w:tc>
        <w:tc>
          <w:tcPr>
            <w:tcW w:w="166" w:type="dxa"/>
            <w:tcBorders>
              <w:top w:val="nil"/>
              <w:left w:val="single" w:sz="4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304DE51" w14:textId="77777777" w:rsidR="009728AE" w:rsidRDefault="009728AE" w:rsidP="008B59BC">
            <w:pPr>
              <w:pStyle w:val="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1C282" w14:textId="77777777" w:rsidR="009728AE" w:rsidRDefault="009728AE" w:rsidP="008B59BC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FE373" w14:textId="77777777" w:rsidR="009728AE" w:rsidRDefault="009728AE" w:rsidP="008B59BC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0656DAC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single" w:sz="4" w:space="0" w:color="999999"/>
            </w:tcBorders>
            <w:vAlign w:val="center"/>
          </w:tcPr>
          <w:p w14:paraId="3E2D307B" w14:textId="77777777" w:rsidR="009728AE" w:rsidRDefault="009728AE" w:rsidP="008B59BC">
            <w:pPr>
              <w:pStyle w:val="CenteredDetails"/>
            </w:pPr>
          </w:p>
        </w:tc>
        <w:tc>
          <w:tcPr>
            <w:tcW w:w="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A9C615" w14:textId="77777777" w:rsidR="009728AE" w:rsidRDefault="009728AE" w:rsidP="008B59BC">
            <w:pPr>
              <w:pStyle w:val="Tick"/>
            </w:pPr>
            <w:bookmarkStart w:id="144" w:name="LB1"/>
            <w:bookmarkEnd w:id="144"/>
          </w:p>
        </w:tc>
        <w:tc>
          <w:tcPr>
            <w:tcW w:w="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2106F2" w14:textId="77777777" w:rsidR="009728AE" w:rsidRDefault="009728AE" w:rsidP="008B59BC">
            <w:pPr>
              <w:pStyle w:val="Tick"/>
            </w:pPr>
            <w:bookmarkStart w:id="145" w:name="LB2"/>
            <w:bookmarkEnd w:id="145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143A4D" w14:textId="77777777" w:rsidR="009728AE" w:rsidRDefault="009728AE" w:rsidP="008B59BC">
            <w:pPr>
              <w:pStyle w:val="Tick"/>
            </w:pPr>
            <w:bookmarkStart w:id="146" w:name="LB3"/>
            <w:bookmarkEnd w:id="146"/>
          </w:p>
        </w:tc>
        <w:tc>
          <w:tcPr>
            <w:tcW w:w="30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30D3AEC" w14:textId="77777777" w:rsidR="009728AE" w:rsidRDefault="009728AE" w:rsidP="008B59BC">
            <w:pPr>
              <w:pStyle w:val="Tick"/>
            </w:pPr>
            <w:bookmarkStart w:id="147" w:name="SP"/>
            <w:bookmarkEnd w:id="147"/>
          </w:p>
        </w:tc>
        <w:tc>
          <w:tcPr>
            <w:tcW w:w="1429" w:type="dxa"/>
            <w:gridSpan w:val="10"/>
            <w:tcBorders>
              <w:top w:val="nil"/>
              <w:left w:val="single" w:sz="4" w:space="0" w:color="999999"/>
              <w:bottom w:val="nil"/>
              <w:right w:val="single" w:sz="8" w:space="0" w:color="999999"/>
            </w:tcBorders>
            <w:vAlign w:val="center"/>
          </w:tcPr>
          <w:p w14:paraId="4D9A23E3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3104A282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45A7F1C0" w14:textId="77777777" w:rsidR="009728AE" w:rsidRDefault="009728AE" w:rsidP="008B59BC">
            <w:pPr>
              <w:pStyle w:val="DetailsFlushRight"/>
            </w:pPr>
            <w:r>
              <w:t>Provider rate (excl. GST)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6F23594" w14:textId="77777777" w:rsidR="009728AE" w:rsidRDefault="009728AE" w:rsidP="008B59BC">
            <w:pPr>
              <w:pStyle w:val="CenteredDetails"/>
            </w:pPr>
            <w:r>
              <w:t>$</w:t>
            </w:r>
          </w:p>
        </w:tc>
        <w:tc>
          <w:tcPr>
            <w:tcW w:w="1026" w:type="dxa"/>
            <w:gridSpan w:val="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24FE5F03" w14:textId="77777777" w:rsidR="009728AE" w:rsidRDefault="009728AE" w:rsidP="008B59BC">
            <w:pPr>
              <w:pStyle w:val="Details"/>
            </w:pPr>
            <w:bookmarkStart w:id="148" w:name="ProviderRate"/>
            <w:bookmarkEnd w:id="148"/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FAD50" w14:textId="77777777" w:rsidR="009728AE" w:rsidRDefault="009728AE" w:rsidP="008B59BC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8AAE2" w14:textId="77777777" w:rsidR="009728AE" w:rsidRDefault="009728AE" w:rsidP="008B59BC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DC06B42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center"/>
          </w:tcPr>
          <w:p w14:paraId="49DF7D92" w14:textId="77777777" w:rsidR="009728AE" w:rsidRDefault="009728AE" w:rsidP="008B59BC">
            <w:pPr>
              <w:pStyle w:val="CenteredDetails"/>
            </w:pPr>
            <w:r>
              <w:t>$</w:t>
            </w:r>
          </w:p>
        </w:tc>
        <w:tc>
          <w:tcPr>
            <w:tcW w:w="1160" w:type="dxa"/>
            <w:gridSpan w:val="10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vAlign w:val="center"/>
          </w:tcPr>
          <w:p w14:paraId="1DE12587" w14:textId="77777777" w:rsidR="009728AE" w:rsidRDefault="009728AE" w:rsidP="00840CFF">
            <w:pPr>
              <w:pStyle w:val="Details"/>
            </w:pPr>
            <w:bookmarkStart w:id="149" w:name="ListedProviderRate"/>
            <w:bookmarkEnd w:id="149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97D90" w14:textId="77777777" w:rsidR="009728AE" w:rsidRDefault="009728AE" w:rsidP="008B59BC">
            <w:pPr>
              <w:pStyle w:val="CenteredDetails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2EF21" w14:textId="77777777" w:rsidR="009728AE" w:rsidRDefault="009728AE" w:rsidP="008B59BC">
            <w:pPr>
              <w:pStyle w:val="CenteredDetails"/>
            </w:pPr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369C9B75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560B3B41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left w:val="nil"/>
              <w:bottom w:val="single" w:sz="4" w:space="0" w:color="999999"/>
              <w:right w:val="single" w:sz="8" w:space="0" w:color="999999"/>
            </w:tcBorders>
            <w:tcMar>
              <w:left w:w="0" w:type="dxa"/>
            </w:tcMar>
            <w:vAlign w:val="center"/>
          </w:tcPr>
          <w:p w14:paraId="19DB2840" w14:textId="77777777" w:rsidR="009728AE" w:rsidRPr="00C707DB" w:rsidRDefault="009728AE" w:rsidP="008B59BC">
            <w:pPr>
              <w:pStyle w:val="Details"/>
              <w:rPr>
                <w:rStyle w:val="Bold"/>
              </w:rPr>
            </w:pPr>
            <w:r w:rsidRPr="00C707DB">
              <w:rPr>
                <w:rStyle w:val="Bold"/>
              </w:rPr>
              <w:t xml:space="preserve">Fixed Fee </w:t>
            </w:r>
            <w:r w:rsidR="007339E2">
              <w:rPr>
                <w:rStyle w:val="Bold"/>
              </w:rPr>
              <w:t xml:space="preserve">Plus </w:t>
            </w:r>
            <w:r w:rsidRPr="00C707DB">
              <w:rPr>
                <w:rStyle w:val="Bold"/>
              </w:rPr>
              <w:t>Activit</w:t>
            </w:r>
            <w:r w:rsidR="007339E2">
              <w:rPr>
                <w:rStyle w:val="Bold"/>
              </w:rPr>
              <w:t>ies</w:t>
            </w:r>
            <w:r>
              <w:rPr>
                <w:rStyle w:val="Bold"/>
                <w:vertAlign w:val="superscript"/>
              </w:rPr>
              <w:t>2</w:t>
            </w:r>
          </w:p>
        </w:tc>
        <w:tc>
          <w:tcPr>
            <w:tcW w:w="1292" w:type="dxa"/>
            <w:gridSpan w:val="8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A3DC9F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>Hours</w:t>
            </w:r>
          </w:p>
        </w:tc>
        <w:tc>
          <w:tcPr>
            <w:tcW w:w="1306" w:type="dxa"/>
            <w:gridSpan w:val="10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34536A2C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 xml:space="preserve">Total </w:t>
            </w:r>
            <w:r w:rsidR="003F6136">
              <w:rPr>
                <w:b/>
              </w:rPr>
              <w:t>f</w:t>
            </w:r>
            <w:r w:rsidRPr="00631C4E">
              <w:rPr>
                <w:b/>
              </w:rPr>
              <w:t>ee</w:t>
            </w:r>
            <w:r w:rsidR="003F6136">
              <w:rPr>
                <w:b/>
              </w:rPr>
              <w:t>s</w:t>
            </w:r>
          </w:p>
        </w:tc>
        <w:tc>
          <w:tcPr>
            <w:tcW w:w="1253" w:type="dxa"/>
            <w:gridSpan w:val="9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vAlign w:val="center"/>
          </w:tcPr>
          <w:p w14:paraId="7F1CEC7A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>Hours</w:t>
            </w:r>
          </w:p>
        </w:tc>
        <w:tc>
          <w:tcPr>
            <w:tcW w:w="1578" w:type="dxa"/>
            <w:gridSpan w:val="12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13A90400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 xml:space="preserve">Total </w:t>
            </w:r>
            <w:r w:rsidR="003F6136">
              <w:rPr>
                <w:b/>
              </w:rPr>
              <w:t>f</w:t>
            </w:r>
            <w:r w:rsidRPr="00631C4E">
              <w:rPr>
                <w:b/>
              </w:rPr>
              <w:t>ee</w:t>
            </w:r>
            <w:r w:rsidR="003F6136">
              <w:rPr>
                <w:b/>
              </w:rPr>
              <w:t>s</w:t>
            </w:r>
          </w:p>
        </w:tc>
      </w:tr>
      <w:tr w:rsidR="009728AE" w:rsidRPr="00124B2C" w14:paraId="4AC52BF0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7ED22DB" w14:textId="77777777" w:rsidR="009728AE" w:rsidRDefault="009728AE" w:rsidP="008B59BC">
            <w:pPr>
              <w:pStyle w:val="Details"/>
            </w:pPr>
            <w:bookmarkStart w:id="150" w:name="Activity1"/>
            <w:bookmarkEnd w:id="150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F5ED0CD" w14:textId="77777777" w:rsidR="009728AE" w:rsidRDefault="009728AE" w:rsidP="00840CFF">
            <w:pPr>
              <w:pStyle w:val="DetailsFlushRight"/>
            </w:pPr>
            <w:bookmarkStart w:id="151" w:name="LHours1"/>
            <w:bookmarkEnd w:id="151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37D0683" w14:textId="77777777" w:rsidR="009728AE" w:rsidRDefault="009728AE" w:rsidP="00840CFF">
            <w:pPr>
              <w:pStyle w:val="DetailsFlushRight"/>
            </w:pPr>
            <w:bookmarkStart w:id="152" w:name="LFee1"/>
            <w:bookmarkEnd w:id="152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6FB8B7" w14:textId="77777777" w:rsidR="009728AE" w:rsidRDefault="009728AE" w:rsidP="00840CFF">
            <w:pPr>
              <w:pStyle w:val="DetailsFlushRight"/>
            </w:pPr>
            <w:bookmarkStart w:id="153" w:name="BHours1"/>
            <w:bookmarkEnd w:id="153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F0E1840" w14:textId="77777777" w:rsidR="009728AE" w:rsidRDefault="009728AE" w:rsidP="00840CFF">
            <w:pPr>
              <w:pStyle w:val="DetailsFlushRight"/>
            </w:pPr>
            <w:bookmarkStart w:id="154" w:name="BFee1"/>
            <w:bookmarkEnd w:id="154"/>
          </w:p>
        </w:tc>
      </w:tr>
      <w:tr w:rsidR="009728AE" w:rsidRPr="00124B2C" w14:paraId="1C7E415D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933641E" w14:textId="77777777" w:rsidR="009728AE" w:rsidRDefault="009728AE" w:rsidP="008B59BC">
            <w:pPr>
              <w:pStyle w:val="Details"/>
            </w:pPr>
            <w:bookmarkStart w:id="155" w:name="Activity2"/>
            <w:bookmarkEnd w:id="155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139482C8" w14:textId="77777777" w:rsidR="009728AE" w:rsidRDefault="009728AE" w:rsidP="00840CFF">
            <w:pPr>
              <w:pStyle w:val="DetailsFlushRight"/>
            </w:pPr>
            <w:bookmarkStart w:id="156" w:name="LHours2"/>
            <w:bookmarkEnd w:id="156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369E8C1" w14:textId="77777777" w:rsidR="009728AE" w:rsidRDefault="009728AE" w:rsidP="00840CFF">
            <w:pPr>
              <w:pStyle w:val="DetailsFlushRight"/>
            </w:pPr>
            <w:bookmarkStart w:id="157" w:name="LFee2"/>
            <w:bookmarkEnd w:id="157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3137F" w14:textId="77777777" w:rsidR="009728AE" w:rsidRDefault="009728AE" w:rsidP="00840CFF">
            <w:pPr>
              <w:pStyle w:val="DetailsFlushRight"/>
            </w:pPr>
            <w:bookmarkStart w:id="158" w:name="BHours2"/>
            <w:bookmarkEnd w:id="158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3DFD1BE" w14:textId="77777777" w:rsidR="009728AE" w:rsidRDefault="009728AE" w:rsidP="00840CFF">
            <w:pPr>
              <w:pStyle w:val="DetailsFlushRight"/>
            </w:pPr>
            <w:bookmarkStart w:id="159" w:name="BFee2"/>
            <w:bookmarkEnd w:id="159"/>
          </w:p>
        </w:tc>
      </w:tr>
      <w:tr w:rsidR="009728AE" w:rsidRPr="00124B2C" w14:paraId="6F7AD7E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329E505F" w14:textId="77777777" w:rsidR="009728AE" w:rsidRDefault="009728AE" w:rsidP="008B59BC">
            <w:pPr>
              <w:pStyle w:val="Details"/>
            </w:pPr>
            <w:bookmarkStart w:id="160" w:name="Activity3"/>
            <w:bookmarkEnd w:id="160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E7E2034" w14:textId="77777777" w:rsidR="009728AE" w:rsidRDefault="009728AE" w:rsidP="00840CFF">
            <w:pPr>
              <w:pStyle w:val="DetailsFlushRight"/>
            </w:pPr>
            <w:bookmarkStart w:id="161" w:name="LHours3"/>
            <w:bookmarkEnd w:id="161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7A666F9" w14:textId="77777777" w:rsidR="009728AE" w:rsidRDefault="009728AE" w:rsidP="00840CFF">
            <w:pPr>
              <w:pStyle w:val="DetailsFlushRight"/>
            </w:pPr>
            <w:bookmarkStart w:id="162" w:name="LFee3"/>
            <w:bookmarkEnd w:id="162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C93081" w14:textId="77777777" w:rsidR="009728AE" w:rsidRDefault="009728AE" w:rsidP="00840CFF">
            <w:pPr>
              <w:pStyle w:val="DetailsFlushRight"/>
            </w:pPr>
            <w:bookmarkStart w:id="163" w:name="BHours3"/>
            <w:bookmarkEnd w:id="163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2569ABC" w14:textId="77777777" w:rsidR="009728AE" w:rsidRDefault="009728AE" w:rsidP="00840CFF">
            <w:pPr>
              <w:pStyle w:val="DetailsFlushRight"/>
            </w:pPr>
            <w:bookmarkStart w:id="164" w:name="BFee3"/>
            <w:bookmarkEnd w:id="164"/>
          </w:p>
        </w:tc>
      </w:tr>
      <w:tr w:rsidR="009728AE" w:rsidRPr="00124B2C" w14:paraId="09C5F140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56BA1FFF" w14:textId="77777777" w:rsidR="009728AE" w:rsidRDefault="009728AE" w:rsidP="008B59BC">
            <w:pPr>
              <w:pStyle w:val="Details"/>
            </w:pPr>
            <w:bookmarkStart w:id="165" w:name="Activity4"/>
            <w:bookmarkEnd w:id="165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3D6A5A5F" w14:textId="77777777" w:rsidR="009728AE" w:rsidRDefault="009728AE" w:rsidP="00840CFF">
            <w:pPr>
              <w:pStyle w:val="DetailsFlushRight"/>
            </w:pPr>
            <w:bookmarkStart w:id="166" w:name="LHours4"/>
            <w:bookmarkEnd w:id="166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419B518" w14:textId="77777777" w:rsidR="009728AE" w:rsidRDefault="009728AE" w:rsidP="00840CFF">
            <w:pPr>
              <w:pStyle w:val="DetailsFlushRight"/>
            </w:pPr>
            <w:bookmarkStart w:id="167" w:name="LFee4"/>
            <w:bookmarkEnd w:id="167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45379A" w14:textId="77777777" w:rsidR="009728AE" w:rsidRDefault="009728AE" w:rsidP="00840CFF">
            <w:pPr>
              <w:pStyle w:val="DetailsFlushRight"/>
            </w:pPr>
            <w:bookmarkStart w:id="168" w:name="BHours4"/>
            <w:bookmarkEnd w:id="168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F72FFA3" w14:textId="77777777" w:rsidR="009728AE" w:rsidRDefault="009728AE" w:rsidP="00840CFF">
            <w:pPr>
              <w:pStyle w:val="DetailsFlushRight"/>
            </w:pPr>
            <w:bookmarkStart w:id="169" w:name="BFee4"/>
            <w:bookmarkEnd w:id="169"/>
          </w:p>
        </w:tc>
      </w:tr>
      <w:tr w:rsidR="009728AE" w:rsidRPr="00124B2C" w14:paraId="5763324F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9C4E059" w14:textId="77777777" w:rsidR="009728AE" w:rsidRDefault="009728AE" w:rsidP="008B59BC">
            <w:pPr>
              <w:pStyle w:val="Details"/>
            </w:pPr>
            <w:bookmarkStart w:id="170" w:name="Activity5"/>
            <w:bookmarkEnd w:id="170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60DF5D5E" w14:textId="77777777" w:rsidR="009728AE" w:rsidRDefault="009728AE" w:rsidP="00840CFF">
            <w:pPr>
              <w:pStyle w:val="DetailsFlushRight"/>
            </w:pPr>
            <w:bookmarkStart w:id="171" w:name="LHours5"/>
            <w:bookmarkEnd w:id="171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740DD156" w14:textId="77777777" w:rsidR="009728AE" w:rsidRDefault="009728AE" w:rsidP="00840CFF">
            <w:pPr>
              <w:pStyle w:val="DetailsFlushRight"/>
            </w:pPr>
            <w:bookmarkStart w:id="172" w:name="LFee5"/>
            <w:bookmarkEnd w:id="172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24C98D" w14:textId="77777777" w:rsidR="009728AE" w:rsidRDefault="009728AE" w:rsidP="00840CFF">
            <w:pPr>
              <w:pStyle w:val="DetailsFlushRight"/>
            </w:pPr>
            <w:bookmarkStart w:id="173" w:name="BHours5"/>
            <w:bookmarkEnd w:id="173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0B550310" w14:textId="77777777" w:rsidR="009728AE" w:rsidRDefault="009728AE" w:rsidP="00840CFF">
            <w:pPr>
              <w:pStyle w:val="DetailsFlushRight"/>
            </w:pPr>
            <w:bookmarkStart w:id="174" w:name="BFee5"/>
            <w:bookmarkEnd w:id="174"/>
          </w:p>
        </w:tc>
      </w:tr>
      <w:tr w:rsidR="009728AE" w:rsidRPr="00124B2C" w14:paraId="556123A4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397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right w:val="nil"/>
            </w:tcBorders>
            <w:tcMar>
              <w:left w:w="0" w:type="dxa"/>
            </w:tcMar>
            <w:vAlign w:val="center"/>
          </w:tcPr>
          <w:p w14:paraId="138DF511" w14:textId="77777777" w:rsidR="009728AE" w:rsidRDefault="009728AE" w:rsidP="008B59BC">
            <w:pPr>
              <w:pStyle w:val="8PtDetails"/>
            </w:pPr>
            <w:r>
              <w:rPr>
                <w:vertAlign w:val="superscript"/>
              </w:rPr>
              <w:t>2</w:t>
            </w:r>
            <w:r>
              <w:t>Activities where prior approval has been sought and granted.</w:t>
            </w:r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FF4406" w14:textId="77777777" w:rsidR="009728AE" w:rsidRDefault="009728AE" w:rsidP="00840CFF">
            <w:pPr>
              <w:pStyle w:val="HiddenText"/>
            </w:pPr>
            <w:bookmarkStart w:id="175" w:name="TravelRate1"/>
            <w:bookmarkEnd w:id="175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26E17286" w14:textId="77777777" w:rsidR="009728AE" w:rsidRDefault="009728AE" w:rsidP="00162D54">
            <w:pPr>
              <w:pStyle w:val="8PtDetails"/>
            </w:pPr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31F33813" w14:textId="77777777" w:rsidR="009728AE" w:rsidRDefault="009728AE" w:rsidP="00162D54">
            <w:pPr>
              <w:pStyle w:val="8PtDetails"/>
            </w:pPr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5ABB0FFC" w14:textId="77777777" w:rsidR="009728AE" w:rsidRDefault="009728AE" w:rsidP="00162D54">
            <w:pPr>
              <w:pStyle w:val="8PtDetails"/>
            </w:pPr>
          </w:p>
        </w:tc>
      </w:tr>
      <w:tr w:rsidR="00D71398" w14:paraId="0F82BA5B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3"/>
          <w:wBefore w:w="19" w:type="dxa"/>
          <w:wAfter w:w="65" w:type="dxa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0AA13667" w14:textId="77777777" w:rsidR="00D71398" w:rsidRDefault="00D71398">
            <w:pPr>
              <w:pStyle w:val="Responses"/>
            </w:pPr>
            <w:bookmarkStart w:id="176" w:name="Disbursements"/>
            <w:bookmarkEnd w:id="176"/>
            <w:r>
              <w:rPr>
                <w:rStyle w:val="Bold"/>
              </w:rPr>
              <w:t>Disbursements</w:t>
            </w:r>
            <w:r>
              <w:t xml:space="preserve"> (</w:t>
            </w:r>
            <w:r>
              <w:rPr>
                <w:rFonts w:eastAsia="+mn-ea"/>
              </w:rPr>
              <w:t xml:space="preserve">attach </w:t>
            </w:r>
            <w:r w:rsidR="00EE4C04">
              <w:rPr>
                <w:rFonts w:eastAsia="+mn-ea"/>
              </w:rPr>
              <w:t>receipts/</w:t>
            </w:r>
            <w:r>
              <w:rPr>
                <w:rFonts w:eastAsia="+mn-ea"/>
              </w:rPr>
              <w:t>invoice</w:t>
            </w:r>
            <w:r w:rsidR="00EE4C04">
              <w:rPr>
                <w:rFonts w:eastAsia="+mn-ea"/>
              </w:rPr>
              <w:t>s</w:t>
            </w:r>
            <w:r>
              <w:rPr>
                <w:rFonts w:eastAsia="+mn-ea"/>
              </w:rPr>
              <w:t>, where applicable</w:t>
            </w:r>
            <w:r>
              <w:t>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65B0CF81" w14:textId="77777777" w:rsidR="00D71398" w:rsidRPr="00EE4C04" w:rsidRDefault="00EE4C04" w:rsidP="00EE4C04">
            <w:pPr>
              <w:pStyle w:val="CenteredDetails"/>
              <w:rPr>
                <w:rStyle w:val="Bold"/>
              </w:rPr>
            </w:pPr>
            <w:r w:rsidRPr="00EE4C04">
              <w:rPr>
                <w:rStyle w:val="Bold"/>
              </w:rPr>
              <w:t>Units</w:t>
            </w:r>
          </w:p>
        </w:tc>
        <w:tc>
          <w:tcPr>
            <w:tcW w:w="1572" w:type="dxa"/>
            <w:gridSpan w:val="12"/>
            <w:tcBorders>
              <w:bottom w:val="single" w:sz="4" w:space="0" w:color="999999"/>
            </w:tcBorders>
            <w:vAlign w:val="center"/>
          </w:tcPr>
          <w:p w14:paraId="4B1569A5" w14:textId="77777777" w:rsidR="00D71398" w:rsidRPr="003F6136" w:rsidRDefault="003F6136" w:rsidP="00EE4C04">
            <w:pPr>
              <w:pStyle w:val="CenteredDetails"/>
              <w:rPr>
                <w:rStyle w:val="Bold"/>
                <w:b w:val="0"/>
              </w:rPr>
            </w:pPr>
            <w:r>
              <w:rPr>
                <w:rStyle w:val="Bold"/>
              </w:rPr>
              <w:t xml:space="preserve">Total </w:t>
            </w:r>
            <w:r>
              <w:rPr>
                <w:rStyle w:val="Bold"/>
                <w:b w:val="0"/>
              </w:rPr>
              <w:t>(excl. GST)</w:t>
            </w:r>
          </w:p>
        </w:tc>
      </w:tr>
      <w:tr w:rsidR="00A0526C" w14:paraId="2A974CBB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533FF9D" w14:textId="77777777" w:rsidR="00A0526C" w:rsidRDefault="00A0526C">
            <w:pPr>
              <w:pStyle w:val="Responses"/>
            </w:pPr>
            <w:r>
              <w:t>Court-directed bundles – in-house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E1F99C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31ABC4" w14:textId="77777777" w:rsidR="00A0526C" w:rsidRDefault="00A0526C" w:rsidP="00840CFF">
            <w:pPr>
              <w:pStyle w:val="DetailsFlushRight"/>
            </w:pPr>
            <w:bookmarkStart w:id="177" w:name="E1"/>
            <w:bookmarkEnd w:id="177"/>
          </w:p>
        </w:tc>
      </w:tr>
      <w:tr w:rsidR="00A0526C" w14:paraId="705093F5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9676333" w14:textId="77777777" w:rsidR="00A0526C" w:rsidRDefault="00A0526C">
            <w:pPr>
              <w:pStyle w:val="Responses"/>
            </w:pPr>
            <w:r>
              <w:t>Court-directed bundles – third party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555705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F83D33" w14:textId="77777777" w:rsidR="00A0526C" w:rsidRDefault="00A0526C" w:rsidP="00840CFF">
            <w:pPr>
              <w:pStyle w:val="DetailsFlushRight"/>
            </w:pPr>
            <w:bookmarkStart w:id="178" w:name="E2"/>
            <w:bookmarkEnd w:id="178"/>
          </w:p>
        </w:tc>
      </w:tr>
      <w:tr w:rsidR="00D71398" w14:paraId="69D049C2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E491450" w14:textId="77777777" w:rsidR="00D71398" w:rsidRDefault="00D71398">
            <w:pPr>
              <w:pStyle w:val="Responses"/>
            </w:pPr>
            <w:r>
              <w:t xml:space="preserve">DNA testing </w:t>
            </w:r>
            <w:r w:rsidR="001424D0">
              <w:t>aided person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9D3A13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9ABCB" w14:textId="77777777" w:rsidR="00D71398" w:rsidRDefault="00D71398" w:rsidP="00840CFF">
            <w:pPr>
              <w:pStyle w:val="DetailsFlushRight"/>
            </w:pPr>
            <w:bookmarkStart w:id="179" w:name="E3"/>
            <w:bookmarkEnd w:id="179"/>
          </w:p>
        </w:tc>
      </w:tr>
      <w:tr w:rsidR="00D71398" w14:paraId="04C478EF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6AA8E76" w14:textId="77777777" w:rsidR="00D71398" w:rsidRDefault="00D71398" w:rsidP="00DC0C7F">
            <w:pPr>
              <w:pStyle w:val="Responses"/>
            </w:pPr>
            <w:r>
              <w:t xml:space="preserve">Document and </w:t>
            </w:r>
            <w:r w:rsidR="00DC0C7F">
              <w:t>p</w:t>
            </w:r>
            <w:r>
              <w:t>rocess server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82FCB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BE3A05" w14:textId="77777777" w:rsidR="00D71398" w:rsidRDefault="00D71398" w:rsidP="00840CFF">
            <w:pPr>
              <w:pStyle w:val="DetailsFlushRight"/>
            </w:pPr>
            <w:bookmarkStart w:id="180" w:name="E4"/>
            <w:bookmarkEnd w:id="180"/>
          </w:p>
        </w:tc>
      </w:tr>
      <w:tr w:rsidR="003F6136" w14:paraId="279B8C6B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0601543" w14:textId="77777777" w:rsidR="003F6136" w:rsidRDefault="003F6136">
            <w:pPr>
              <w:pStyle w:val="Responses"/>
            </w:pPr>
            <w:r>
              <w:t>Drug testing – Judge directed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1C53CE" w14:textId="77777777" w:rsidR="003F6136" w:rsidRDefault="003F6136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C7BC9C" w14:textId="77777777" w:rsidR="003F6136" w:rsidRDefault="003F6136" w:rsidP="00840CFF">
            <w:pPr>
              <w:pStyle w:val="DetailsFlushRight"/>
            </w:pPr>
            <w:bookmarkStart w:id="181" w:name="E5"/>
            <w:bookmarkEnd w:id="181"/>
          </w:p>
        </w:tc>
      </w:tr>
      <w:tr w:rsidR="00A0526C" w14:paraId="2FBD7488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566B892" w14:textId="77777777" w:rsidR="00A0526C" w:rsidRDefault="00A0526C">
            <w:pPr>
              <w:pStyle w:val="Responses"/>
            </w:pPr>
            <w:r>
              <w:t>Interpreters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C36865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8BCBE" w14:textId="77777777" w:rsidR="00A0526C" w:rsidRDefault="00A0526C" w:rsidP="00840CFF">
            <w:pPr>
              <w:pStyle w:val="DetailsFlushRight"/>
            </w:pPr>
            <w:bookmarkStart w:id="182" w:name="E6"/>
            <w:bookmarkEnd w:id="182"/>
          </w:p>
        </w:tc>
      </w:tr>
      <w:tr w:rsidR="00D71398" w14:paraId="463298A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22C3F07" w14:textId="77777777" w:rsidR="00D71398" w:rsidRDefault="00D71398">
            <w:pPr>
              <w:pStyle w:val="Responses"/>
            </w:pPr>
            <w:r>
              <w:t>Office disbursement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7ABD2B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B7FB5A" w14:textId="77777777" w:rsidR="00D71398" w:rsidRDefault="00D71398" w:rsidP="00840CFF">
            <w:pPr>
              <w:pStyle w:val="DetailsFlushRight"/>
            </w:pPr>
            <w:bookmarkStart w:id="183" w:name="E7"/>
            <w:bookmarkEnd w:id="183"/>
          </w:p>
        </w:tc>
      </w:tr>
      <w:tr w:rsidR="00D71398" w14:paraId="2B23F9A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E16A977" w14:textId="77777777" w:rsidR="00D71398" w:rsidRDefault="00D71398">
            <w:pPr>
              <w:pStyle w:val="Responses"/>
            </w:pPr>
            <w:r>
              <w:t>Report – Medical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70048F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6BC2FB" w14:textId="77777777" w:rsidR="00D71398" w:rsidRDefault="00D71398" w:rsidP="00840CFF">
            <w:pPr>
              <w:pStyle w:val="DetailsFlushRight"/>
            </w:pPr>
            <w:bookmarkStart w:id="184" w:name="E8"/>
            <w:bookmarkEnd w:id="184"/>
          </w:p>
        </w:tc>
      </w:tr>
      <w:tr w:rsidR="00D35C77" w14:paraId="7CA63E07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E2CD5FB" w14:textId="77777777" w:rsidR="00D35C77" w:rsidRDefault="00D35C77" w:rsidP="00A0526C">
            <w:pPr>
              <w:pStyle w:val="Responses"/>
            </w:pPr>
            <w:r>
              <w:t>Title search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19CA03" w14:textId="77777777" w:rsidR="00D35C77" w:rsidRDefault="00D35C77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67A809" w14:textId="77777777" w:rsidR="00D35C77" w:rsidRDefault="00D35C77" w:rsidP="00840CFF">
            <w:pPr>
              <w:pStyle w:val="DetailsFlushRight"/>
            </w:pPr>
            <w:bookmarkStart w:id="185" w:name="E9"/>
            <w:bookmarkEnd w:id="185"/>
          </w:p>
        </w:tc>
      </w:tr>
      <w:tr w:rsidR="002E0926" w14:paraId="481A0DD7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0A68DCE" w14:textId="77777777" w:rsidR="002E0926" w:rsidRDefault="002E0926" w:rsidP="00A0526C">
            <w:pPr>
              <w:pStyle w:val="Responses"/>
            </w:pPr>
            <w:r>
              <w:t>Translators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9AC3AB" w14:textId="77777777" w:rsidR="002E0926" w:rsidRDefault="002E0926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515AED" w14:textId="77777777" w:rsidR="002E0926" w:rsidRDefault="002E0926" w:rsidP="00840CFF">
            <w:pPr>
              <w:pStyle w:val="DetailsFlushRight"/>
            </w:pPr>
            <w:bookmarkStart w:id="186" w:name="E10"/>
            <w:bookmarkEnd w:id="186"/>
          </w:p>
        </w:tc>
      </w:tr>
      <w:tr w:rsidR="00A0526C" w14:paraId="366D534E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1BF7B" w14:textId="77777777" w:rsidR="00A0526C" w:rsidRDefault="002E0926" w:rsidP="00A0526C">
            <w:pPr>
              <w:pStyle w:val="Responses"/>
            </w:pPr>
            <w:r>
              <w:t xml:space="preserve">Travel – </w:t>
            </w:r>
            <w:r w:rsidR="00A0526C">
              <w:t>Personal car – necessary</w:t>
            </w:r>
            <w:r w:rsidR="009E3B14">
              <w:t xml:space="preserve"> – </w:t>
            </w:r>
            <w:r w:rsidR="00ED4F31">
              <w:t xml:space="preserve">@ </w:t>
            </w:r>
            <w:r w:rsidR="009E3B14">
              <w:t>$</w:t>
            </w:r>
            <w:bookmarkStart w:id="187" w:name="TravelRate2"/>
            <w:bookmarkEnd w:id="187"/>
            <w:r w:rsidR="009E3B14">
              <w:t xml:space="preserve"> </w:t>
            </w:r>
            <w:r w:rsidR="00ED4F31">
              <w:t>per km</w:t>
            </w:r>
            <w:r w:rsidR="009E3B14">
              <w:t xml:space="preserve"> (as per policy</w:t>
            </w:r>
            <w:r w:rsidR="00ED4F31">
              <w:t>)</w:t>
            </w:r>
            <w:r w:rsidR="006206F3">
              <w:t>. There is no GST on mileage.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6BAB60" w14:textId="77777777" w:rsidR="00A0526C" w:rsidRDefault="00A0526C" w:rsidP="00840CFF">
            <w:pPr>
              <w:pStyle w:val="DetailsFlushRight"/>
            </w:pPr>
            <w:bookmarkStart w:id="188" w:name="Unit1"/>
            <w:bookmarkEnd w:id="188"/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9A459D" w14:textId="77777777" w:rsidR="00A0526C" w:rsidRDefault="00A0526C" w:rsidP="00840CFF">
            <w:pPr>
              <w:pStyle w:val="DetailsFlushRight"/>
            </w:pPr>
            <w:bookmarkStart w:id="189" w:name="E11"/>
            <w:bookmarkEnd w:id="189"/>
          </w:p>
        </w:tc>
      </w:tr>
      <w:tr w:rsidR="00A0526C" w14:paraId="34282806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B21A4D0" w14:textId="77777777" w:rsidR="00A0526C" w:rsidRDefault="002E0926">
            <w:pPr>
              <w:pStyle w:val="Responses"/>
            </w:pPr>
            <w:r>
              <w:t xml:space="preserve">Travel – </w:t>
            </w:r>
            <w:r w:rsidR="00A0526C">
              <w:t>Plane, train, bus, taxi and parking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BC925B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7A240" w14:textId="77777777" w:rsidR="00A0526C" w:rsidRDefault="00A0526C" w:rsidP="00840CFF">
            <w:pPr>
              <w:pStyle w:val="DetailsFlushRight"/>
            </w:pPr>
            <w:bookmarkStart w:id="190" w:name="E12"/>
            <w:bookmarkEnd w:id="190"/>
          </w:p>
        </w:tc>
      </w:tr>
      <w:tr w:rsidR="00D71398" w14:paraId="02FEA30B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3943F8F" w14:textId="77777777" w:rsidR="00D71398" w:rsidRDefault="002E0926">
            <w:pPr>
              <w:pStyle w:val="Responses"/>
            </w:pPr>
            <w:r>
              <w:t xml:space="preserve">Travel – </w:t>
            </w:r>
            <w:r w:rsidR="00A0526C">
              <w:t>Rental car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56F39A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CC484E" w14:textId="77777777" w:rsidR="00D71398" w:rsidRDefault="00D71398" w:rsidP="00840CFF">
            <w:pPr>
              <w:pStyle w:val="DetailsFlushRight"/>
            </w:pPr>
            <w:bookmarkStart w:id="191" w:name="E13"/>
            <w:bookmarkEnd w:id="191"/>
          </w:p>
        </w:tc>
      </w:tr>
      <w:tr w:rsidR="00D71398" w14:paraId="689C6832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C19424" w14:textId="77777777" w:rsidR="00D71398" w:rsidRDefault="002E0926">
            <w:pPr>
              <w:pStyle w:val="Responses"/>
            </w:pPr>
            <w:r>
              <w:t>Travel – Time – necessary</w:t>
            </w:r>
            <w:r w:rsidR="00ED4F31">
              <w:t xml:space="preserve"> </w:t>
            </w:r>
            <w:bookmarkStart w:id="192" w:name="Destination"/>
            <w:bookmarkEnd w:id="192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D1D4C" w14:textId="77777777" w:rsidR="00D71398" w:rsidRDefault="00D71398" w:rsidP="00840CFF">
            <w:pPr>
              <w:pStyle w:val="DetailsFlushRight"/>
            </w:pPr>
            <w:bookmarkStart w:id="193" w:name="Unit2"/>
            <w:bookmarkEnd w:id="193"/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9AC86" w14:textId="77777777" w:rsidR="00D71398" w:rsidRDefault="00D71398" w:rsidP="00840CFF">
            <w:pPr>
              <w:pStyle w:val="DetailsFlushRight"/>
            </w:pPr>
            <w:bookmarkStart w:id="194" w:name="E14"/>
            <w:bookmarkEnd w:id="194"/>
          </w:p>
        </w:tc>
      </w:tr>
      <w:tr w:rsidR="00611570" w14:paraId="3488B3D8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</w:tcBorders>
            <w:vAlign w:val="center"/>
          </w:tcPr>
          <w:p w14:paraId="535625FF" w14:textId="77777777" w:rsidR="00611570" w:rsidRDefault="00611570">
            <w:pPr>
              <w:pStyle w:val="Responses"/>
            </w:pPr>
          </w:p>
        </w:tc>
        <w:tc>
          <w:tcPr>
            <w:tcW w:w="1571" w:type="dxa"/>
            <w:gridSpan w:val="9"/>
            <w:tcBorders>
              <w:top w:val="single" w:sz="4" w:space="0" w:color="999999"/>
            </w:tcBorders>
            <w:vAlign w:val="center"/>
          </w:tcPr>
          <w:p w14:paraId="2AFC8DB1" w14:textId="77777777" w:rsidR="00611570" w:rsidRDefault="00611570" w:rsidP="003F6136">
            <w:pPr>
              <w:pStyle w:val="Details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</w:tcBorders>
            <w:vAlign w:val="center"/>
          </w:tcPr>
          <w:p w14:paraId="35D481EA" w14:textId="77777777" w:rsidR="00611570" w:rsidRDefault="00611570">
            <w:pPr>
              <w:pStyle w:val="DetailsFlushRight"/>
            </w:pPr>
          </w:p>
        </w:tc>
      </w:tr>
      <w:tr w:rsidR="003F6136" w14:paraId="62472656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57"/>
        </w:trPr>
        <w:tc>
          <w:tcPr>
            <w:tcW w:w="7468" w:type="dxa"/>
            <w:gridSpan w:val="22"/>
            <w:vAlign w:val="center"/>
          </w:tcPr>
          <w:p w14:paraId="7B682408" w14:textId="77777777" w:rsidR="003F6136" w:rsidRDefault="003F6136" w:rsidP="00DC0C7F">
            <w:pPr>
              <w:pStyle w:val="Responses"/>
            </w:pPr>
          </w:p>
        </w:tc>
        <w:tc>
          <w:tcPr>
            <w:tcW w:w="1571" w:type="dxa"/>
            <w:gridSpan w:val="9"/>
            <w:vAlign w:val="center"/>
          </w:tcPr>
          <w:p w14:paraId="653B3A72" w14:textId="77777777" w:rsidR="003F6136" w:rsidRDefault="003F6136" w:rsidP="003F6136">
            <w:pPr>
              <w:pStyle w:val="Details"/>
            </w:pPr>
          </w:p>
        </w:tc>
        <w:tc>
          <w:tcPr>
            <w:tcW w:w="1587" w:type="dxa"/>
            <w:gridSpan w:val="13"/>
            <w:vAlign w:val="center"/>
          </w:tcPr>
          <w:p w14:paraId="2C3E04B4" w14:textId="77777777" w:rsidR="003F6136" w:rsidRDefault="003F6136">
            <w:pPr>
              <w:pStyle w:val="DetailsFlushRight"/>
            </w:pPr>
          </w:p>
        </w:tc>
      </w:tr>
      <w:tr w:rsidR="00EE4C04" w14:paraId="393CDFE1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5E968CE1" w14:textId="77777777" w:rsidR="00EE4C04" w:rsidRDefault="00EE4C04" w:rsidP="00DC0C7F">
            <w:pPr>
              <w:pStyle w:val="Responses"/>
            </w:pPr>
            <w:bookmarkStart w:id="195" w:name="Prior"/>
            <w:bookmarkEnd w:id="195"/>
            <w:r w:rsidRPr="00393730">
              <w:rPr>
                <w:rStyle w:val="Bold"/>
              </w:rPr>
              <w:lastRenderedPageBreak/>
              <w:t xml:space="preserve">Prior-approval </w:t>
            </w:r>
            <w:r>
              <w:rPr>
                <w:rStyle w:val="Bold"/>
              </w:rPr>
              <w:t>d</w:t>
            </w:r>
            <w:r w:rsidRPr="00393730">
              <w:rPr>
                <w:rStyle w:val="Bold"/>
              </w:rPr>
              <w:t xml:space="preserve">isbursements </w:t>
            </w:r>
            <w:r w:rsidRPr="00393730">
              <w:t xml:space="preserve">(attach </w:t>
            </w:r>
            <w:r>
              <w:t>receipts/</w:t>
            </w:r>
            <w:r w:rsidRPr="00393730">
              <w:t>invoice</w:t>
            </w:r>
            <w:r>
              <w:t>s</w:t>
            </w:r>
            <w:r w:rsidRPr="00393730">
              <w:t>, where applicable)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50A77332" w14:textId="77777777" w:rsidR="00EE4C04" w:rsidRPr="00CF3151" w:rsidRDefault="00EE4C04" w:rsidP="00CF3151">
            <w:pPr>
              <w:pStyle w:val="CenteredDetails"/>
              <w:rPr>
                <w:rStyle w:val="Bold"/>
              </w:rPr>
            </w:pPr>
          </w:p>
        </w:tc>
        <w:tc>
          <w:tcPr>
            <w:tcW w:w="1587" w:type="dxa"/>
            <w:gridSpan w:val="13"/>
            <w:tcBorders>
              <w:bottom w:val="single" w:sz="4" w:space="0" w:color="999999"/>
            </w:tcBorders>
            <w:vAlign w:val="center"/>
          </w:tcPr>
          <w:p w14:paraId="42FB2EBD" w14:textId="77777777" w:rsidR="00EE4C04" w:rsidRPr="00AA2ED5" w:rsidRDefault="00AA2ED5" w:rsidP="00CF3151">
            <w:pPr>
              <w:pStyle w:val="CenteredDetails"/>
              <w:rPr>
                <w:rStyle w:val="Bold"/>
                <w:b w:val="0"/>
              </w:rPr>
            </w:pPr>
            <w:r>
              <w:rPr>
                <w:rStyle w:val="Bold"/>
              </w:rPr>
              <w:t xml:space="preserve">Total </w:t>
            </w:r>
            <w:r>
              <w:rPr>
                <w:rStyle w:val="Bold"/>
                <w:b w:val="0"/>
              </w:rPr>
              <w:t>(excl. GST)</w:t>
            </w:r>
          </w:p>
        </w:tc>
      </w:tr>
      <w:tr w:rsidR="0001634A" w14:paraId="022D474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F657EB2" w14:textId="77777777" w:rsidR="0001634A" w:rsidRDefault="0001634A" w:rsidP="00DC0C7F">
            <w:pPr>
              <w:pStyle w:val="Responses"/>
            </w:pPr>
            <w:bookmarkStart w:id="196" w:name="OtherDisb1"/>
            <w:bookmarkEnd w:id="196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BA6934" w14:textId="77777777" w:rsidR="0001634A" w:rsidRPr="00840CFF" w:rsidRDefault="0001634A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62B101" w14:textId="77777777" w:rsidR="0001634A" w:rsidRPr="00840CFF" w:rsidRDefault="0001634A" w:rsidP="00840CFF">
            <w:pPr>
              <w:pStyle w:val="DetailsFlushRight"/>
            </w:pPr>
            <w:bookmarkStart w:id="197" w:name="E15"/>
            <w:bookmarkEnd w:id="197"/>
          </w:p>
        </w:tc>
      </w:tr>
      <w:tr w:rsidR="00DC0C7F" w14:paraId="39B0444C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E147FC8" w14:textId="77777777" w:rsidR="00DC0C7F" w:rsidRDefault="00DC0C7F" w:rsidP="0001634A">
            <w:pPr>
              <w:pStyle w:val="Responses"/>
            </w:pPr>
            <w:bookmarkStart w:id="198" w:name="OtherDisb2"/>
            <w:bookmarkEnd w:id="198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6E158" w14:textId="77777777" w:rsidR="00DC0C7F" w:rsidRPr="00840CFF" w:rsidRDefault="00DC0C7F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AFB499" w14:textId="77777777" w:rsidR="00DC0C7F" w:rsidRPr="00840CFF" w:rsidRDefault="00DC0C7F" w:rsidP="00840CFF">
            <w:pPr>
              <w:pStyle w:val="DetailsFlushRight"/>
            </w:pPr>
            <w:bookmarkStart w:id="199" w:name="E16"/>
            <w:bookmarkEnd w:id="199"/>
          </w:p>
        </w:tc>
      </w:tr>
      <w:tr w:rsidR="00DC0C7F" w14:paraId="76B78460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A38F4F9" w14:textId="77777777" w:rsidR="00DC0C7F" w:rsidRDefault="00DC0C7F" w:rsidP="0001634A">
            <w:pPr>
              <w:pStyle w:val="Responses"/>
            </w:pPr>
            <w:bookmarkStart w:id="200" w:name="OtherDisb3"/>
            <w:bookmarkEnd w:id="200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1AB45F" w14:textId="77777777" w:rsidR="00DC0C7F" w:rsidRPr="00840CFF" w:rsidRDefault="00DC0C7F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67807" w14:textId="77777777" w:rsidR="00DC0C7F" w:rsidRPr="00840CFF" w:rsidRDefault="00DC0C7F" w:rsidP="00840CFF">
            <w:pPr>
              <w:pStyle w:val="DetailsFlushRight"/>
            </w:pPr>
            <w:bookmarkStart w:id="201" w:name="E17"/>
            <w:bookmarkEnd w:id="201"/>
          </w:p>
        </w:tc>
      </w:tr>
    </w:tbl>
    <w:p w14:paraId="795E3CED" w14:textId="77777777" w:rsidR="00D71398" w:rsidRDefault="00D71398" w:rsidP="00CF3151">
      <w:pPr>
        <w:pStyle w:val="NoSpacing"/>
      </w:pPr>
    </w:p>
    <w:tbl>
      <w:tblPr>
        <w:tblW w:w="1060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1"/>
        <w:gridCol w:w="134"/>
        <w:gridCol w:w="7306"/>
        <w:gridCol w:w="142"/>
      </w:tblGrid>
      <w:tr w:rsidR="00F60891" w14:paraId="1F821819" w14:textId="77777777" w:rsidTr="00162D54">
        <w:trPr>
          <w:cantSplit/>
          <w:trHeight w:hRule="exact" w:val="340"/>
        </w:trPr>
        <w:tc>
          <w:tcPr>
            <w:tcW w:w="3021" w:type="dxa"/>
            <w:shd w:val="clear" w:color="auto" w:fill="999999"/>
            <w:vAlign w:val="center"/>
          </w:tcPr>
          <w:p w14:paraId="2F543913" w14:textId="77777777" w:rsidR="00F60891" w:rsidRDefault="00F60891" w:rsidP="004F5B6F">
            <w:pPr>
              <w:pStyle w:val="SectionHeads"/>
            </w:pPr>
            <w:r>
              <w:t>Progress/Result</w:t>
            </w:r>
          </w:p>
        </w:tc>
        <w:tc>
          <w:tcPr>
            <w:tcW w:w="7582" w:type="dxa"/>
            <w:gridSpan w:val="3"/>
            <w:tcBorders>
              <w:top w:val="single" w:sz="18" w:space="0" w:color="999999"/>
            </w:tcBorders>
            <w:vAlign w:val="center"/>
          </w:tcPr>
          <w:p w14:paraId="4D1E53CF" w14:textId="77777777" w:rsidR="00F60891" w:rsidRDefault="00F60891" w:rsidP="004F5B6F">
            <w:pPr>
              <w:pStyle w:val="Details"/>
            </w:pPr>
            <w:r>
              <w:t>Please provide an update on the current status of the proceedings.</w:t>
            </w:r>
          </w:p>
        </w:tc>
      </w:tr>
      <w:tr w:rsidR="00F60891" w14:paraId="1584AAAA" w14:textId="77777777" w:rsidTr="003F6136">
        <w:trPr>
          <w:trHeight w:hRule="exact" w:val="2916"/>
        </w:trPr>
        <w:tc>
          <w:tcPr>
            <w:tcW w:w="3155" w:type="dxa"/>
            <w:gridSpan w:val="2"/>
            <w:tcBorders>
              <w:right w:val="single" w:sz="4" w:space="0" w:color="999999"/>
            </w:tcBorders>
          </w:tcPr>
          <w:p w14:paraId="5CE34023" w14:textId="77777777" w:rsidR="00F60891" w:rsidRDefault="00F60891" w:rsidP="004F5B6F">
            <w:pPr>
              <w:pStyle w:val="Details"/>
            </w:pPr>
          </w:p>
        </w:tc>
        <w:tc>
          <w:tcPr>
            <w:tcW w:w="7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bottom w:w="57" w:type="dxa"/>
            </w:tcMar>
          </w:tcPr>
          <w:p w14:paraId="15205C61" w14:textId="0C90027B" w:rsidR="00F60891" w:rsidRDefault="00562179" w:rsidP="00CF3151">
            <w:pPr>
              <w:pStyle w:val="Responses"/>
            </w:pPr>
            <w:bookmarkStart w:id="202" w:name="Explanation"/>
            <w:bookmarkEnd w:id="202"/>
            <w:r>
              <w:t>{{</w:t>
            </w:r>
            <w:proofErr w:type="spellStart"/>
            <w:r>
              <w:t>insert_wording_here</w:t>
            </w:r>
            <w:proofErr w:type="spellEnd"/>
            <w:r>
              <w:t>}}</w:t>
            </w:r>
          </w:p>
        </w:tc>
      </w:tr>
      <w:tr w:rsidR="00F60891" w14:paraId="5E28A472" w14:textId="77777777" w:rsidTr="00162D54">
        <w:trPr>
          <w:gridAfter w:val="1"/>
          <w:wAfter w:w="142" w:type="dxa"/>
          <w:trHeight w:hRule="exact" w:val="284"/>
        </w:trPr>
        <w:tc>
          <w:tcPr>
            <w:tcW w:w="3155" w:type="dxa"/>
            <w:gridSpan w:val="2"/>
          </w:tcPr>
          <w:p w14:paraId="1D9402CB" w14:textId="77777777" w:rsidR="00F60891" w:rsidRDefault="00F60891" w:rsidP="004F5B6F">
            <w:pPr>
              <w:pStyle w:val="Details"/>
            </w:pPr>
          </w:p>
        </w:tc>
        <w:tc>
          <w:tcPr>
            <w:tcW w:w="7306" w:type="dxa"/>
            <w:tcBorders>
              <w:top w:val="single" w:sz="4" w:space="0" w:color="999999"/>
            </w:tcBorders>
            <w:vAlign w:val="bottom"/>
          </w:tcPr>
          <w:p w14:paraId="523BE0B7" w14:textId="77777777" w:rsidR="00F60891" w:rsidRDefault="00F60891" w:rsidP="004F5B6F">
            <w:pPr>
              <w:pStyle w:val="DetailsFlushRight"/>
              <w:rPr>
                <w:rStyle w:val="Italic"/>
              </w:rPr>
            </w:pPr>
            <w:r>
              <w:rPr>
                <w:rStyle w:val="Italic"/>
              </w:rPr>
              <w:t>continue on a separate sheet if necessary …</w:t>
            </w:r>
          </w:p>
        </w:tc>
      </w:tr>
    </w:tbl>
    <w:p w14:paraId="58398CB1" w14:textId="77777777" w:rsidR="0055368F" w:rsidRDefault="0055368F" w:rsidP="00F60891"/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958"/>
        <w:gridCol w:w="63"/>
        <w:gridCol w:w="215"/>
        <w:gridCol w:w="280"/>
        <w:gridCol w:w="280"/>
        <w:gridCol w:w="279"/>
        <w:gridCol w:w="280"/>
        <w:gridCol w:w="280"/>
        <w:gridCol w:w="280"/>
        <w:gridCol w:w="281"/>
        <w:gridCol w:w="281"/>
        <w:gridCol w:w="279"/>
        <w:gridCol w:w="280"/>
        <w:gridCol w:w="280"/>
        <w:gridCol w:w="1375"/>
        <w:gridCol w:w="99"/>
        <w:gridCol w:w="261"/>
        <w:gridCol w:w="1696"/>
        <w:gridCol w:w="856"/>
        <w:gridCol w:w="31"/>
      </w:tblGrid>
      <w:tr w:rsidR="00D71398" w14:paraId="57FA0D6B" w14:textId="77777777">
        <w:trPr>
          <w:trHeight w:hRule="exact" w:val="340"/>
        </w:trPr>
        <w:tc>
          <w:tcPr>
            <w:tcW w:w="3021" w:type="dxa"/>
            <w:gridSpan w:val="2"/>
            <w:shd w:val="clear" w:color="auto" w:fill="999999"/>
            <w:vAlign w:val="center"/>
          </w:tcPr>
          <w:p w14:paraId="32D755FE" w14:textId="77777777" w:rsidR="00D71398" w:rsidRDefault="00D71398">
            <w:pPr>
              <w:pStyle w:val="SectionHeads"/>
            </w:pPr>
            <w:r>
              <w:t>Proceeds of Proceedings</w:t>
            </w:r>
          </w:p>
        </w:tc>
        <w:tc>
          <w:tcPr>
            <w:tcW w:w="7613" w:type="dxa"/>
            <w:gridSpan w:val="18"/>
            <w:tcBorders>
              <w:top w:val="single" w:sz="18" w:space="0" w:color="999999"/>
            </w:tcBorders>
            <w:vAlign w:val="bottom"/>
          </w:tcPr>
          <w:p w14:paraId="0A0AB623" w14:textId="77777777" w:rsidR="00D71398" w:rsidRDefault="00D71398">
            <w:pPr>
              <w:pStyle w:val="Details"/>
            </w:pPr>
            <w:r>
              <w:t>Please provide details of any proceeds of proceedings, including costs.</w:t>
            </w:r>
          </w:p>
        </w:tc>
      </w:tr>
      <w:tr w:rsidR="00D71398" w14:paraId="2DEBC703" w14:textId="77777777">
        <w:tblPrEx>
          <w:tblLook w:val="04A0" w:firstRow="1" w:lastRow="0" w:firstColumn="1" w:lastColumn="0" w:noHBand="0" w:noVBand="1"/>
        </w:tblPrEx>
        <w:trPr>
          <w:gridAfter w:val="2"/>
          <w:wAfter w:w="887" w:type="dxa"/>
        </w:trPr>
        <w:tc>
          <w:tcPr>
            <w:tcW w:w="2958" w:type="dxa"/>
          </w:tcPr>
          <w:p w14:paraId="2EE19E42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20812265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15113D0F" w14:textId="77777777" w:rsidR="00D71398" w:rsidRDefault="00D71398">
            <w:pPr>
              <w:pStyle w:val="Details"/>
            </w:pPr>
          </w:p>
        </w:tc>
        <w:tc>
          <w:tcPr>
            <w:tcW w:w="842" w:type="dxa"/>
            <w:gridSpan w:val="3"/>
          </w:tcPr>
          <w:p w14:paraId="51601D0C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6F4742D4" w14:textId="77777777" w:rsidR="00D71398" w:rsidRDefault="00D71398">
            <w:pPr>
              <w:pStyle w:val="Details"/>
            </w:pPr>
          </w:p>
        </w:tc>
        <w:tc>
          <w:tcPr>
            <w:tcW w:w="1375" w:type="dxa"/>
          </w:tcPr>
          <w:p w14:paraId="1BDBA751" w14:textId="77777777" w:rsidR="00D71398" w:rsidRDefault="00D71398">
            <w:pPr>
              <w:pStyle w:val="Details"/>
            </w:pPr>
          </w:p>
        </w:tc>
        <w:tc>
          <w:tcPr>
            <w:tcW w:w="360" w:type="dxa"/>
            <w:gridSpan w:val="2"/>
          </w:tcPr>
          <w:p w14:paraId="54AEA245" w14:textId="77777777" w:rsidR="00D71398" w:rsidRDefault="00D71398">
            <w:pPr>
              <w:pStyle w:val="Details"/>
            </w:pPr>
          </w:p>
        </w:tc>
        <w:tc>
          <w:tcPr>
            <w:tcW w:w="1696" w:type="dxa"/>
          </w:tcPr>
          <w:p w14:paraId="4A9414B9" w14:textId="77777777" w:rsidR="00D71398" w:rsidRDefault="00D71398">
            <w:pPr>
              <w:pStyle w:val="Details"/>
            </w:pPr>
          </w:p>
        </w:tc>
      </w:tr>
      <w:tr w:rsidR="00D71398" w14:paraId="15D3D30B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</w:trPr>
        <w:tc>
          <w:tcPr>
            <w:tcW w:w="2958" w:type="dxa"/>
          </w:tcPr>
          <w:p w14:paraId="493E94B5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00DBBCB3" w14:textId="77777777" w:rsidR="00D71398" w:rsidRDefault="00D71398">
            <w:pPr>
              <w:pStyle w:val="CenteredDetails"/>
            </w:pPr>
            <w:r>
              <w:t>Costs</w:t>
            </w:r>
          </w:p>
        </w:tc>
        <w:tc>
          <w:tcPr>
            <w:tcW w:w="839" w:type="dxa"/>
            <w:gridSpan w:val="3"/>
          </w:tcPr>
          <w:p w14:paraId="08E2C372" w14:textId="77777777" w:rsidR="00D71398" w:rsidRDefault="00D71398">
            <w:pPr>
              <w:pStyle w:val="CenteredDetails"/>
            </w:pPr>
            <w:r>
              <w:t>Cash</w:t>
            </w:r>
          </w:p>
        </w:tc>
        <w:tc>
          <w:tcPr>
            <w:tcW w:w="842" w:type="dxa"/>
            <w:gridSpan w:val="3"/>
          </w:tcPr>
          <w:p w14:paraId="7E70AA87" w14:textId="77777777" w:rsidR="00D71398" w:rsidRDefault="00D71398">
            <w:pPr>
              <w:pStyle w:val="CenteredDetails"/>
            </w:pPr>
            <w:r>
              <w:t>Assets</w:t>
            </w:r>
          </w:p>
        </w:tc>
        <w:tc>
          <w:tcPr>
            <w:tcW w:w="839" w:type="dxa"/>
            <w:gridSpan w:val="3"/>
          </w:tcPr>
          <w:p w14:paraId="434AF8A3" w14:textId="77777777" w:rsidR="00D71398" w:rsidRDefault="00D71398">
            <w:pPr>
              <w:pStyle w:val="CenteredDetails"/>
            </w:pPr>
            <w:r>
              <w:t>Other</w:t>
            </w:r>
          </w:p>
        </w:tc>
        <w:tc>
          <w:tcPr>
            <w:tcW w:w="1474" w:type="dxa"/>
            <w:gridSpan w:val="2"/>
            <w:tcBorders>
              <w:bottom w:val="single" w:sz="2" w:space="0" w:color="999999"/>
            </w:tcBorders>
          </w:tcPr>
          <w:p w14:paraId="2E31638D" w14:textId="77777777" w:rsidR="00D71398" w:rsidRDefault="00D71398">
            <w:pPr>
              <w:pStyle w:val="CenteredDetails"/>
            </w:pPr>
            <w:r>
              <w:t>Amount/Values</w:t>
            </w:r>
          </w:p>
        </w:tc>
        <w:tc>
          <w:tcPr>
            <w:tcW w:w="261" w:type="dxa"/>
          </w:tcPr>
          <w:p w14:paraId="37C4E600" w14:textId="77777777" w:rsidR="00D71398" w:rsidRDefault="00D71398">
            <w:pPr>
              <w:pStyle w:val="CenteredDetails"/>
            </w:pPr>
          </w:p>
        </w:tc>
        <w:tc>
          <w:tcPr>
            <w:tcW w:w="2552" w:type="dxa"/>
            <w:gridSpan w:val="2"/>
            <w:tcMar>
              <w:left w:w="57" w:type="dxa"/>
            </w:tcMar>
          </w:tcPr>
          <w:p w14:paraId="17B8564F" w14:textId="77777777" w:rsidR="00D71398" w:rsidRDefault="00D71398">
            <w:pPr>
              <w:pStyle w:val="CenteredDetails"/>
            </w:pPr>
            <w:r>
              <w:t>Details/Description</w:t>
            </w:r>
          </w:p>
        </w:tc>
      </w:tr>
      <w:tr w:rsidR="00D71398" w14:paraId="047ED7D8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7A540544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045AEB5B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03B9E2" w14:textId="77777777" w:rsidR="00D71398" w:rsidRDefault="00D71398">
            <w:pPr>
              <w:pStyle w:val="Details"/>
            </w:pPr>
            <w:bookmarkStart w:id="203" w:name="Cost1"/>
            <w:bookmarkEnd w:id="203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3CFED2F1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16EF381A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47FB09" w14:textId="77777777" w:rsidR="00D71398" w:rsidRDefault="00D71398">
            <w:pPr>
              <w:pStyle w:val="Details"/>
            </w:pPr>
            <w:bookmarkStart w:id="204" w:name="Cash1"/>
            <w:bookmarkEnd w:id="204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4E766DF2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3064C97D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5927B75" w14:textId="77777777" w:rsidR="00D71398" w:rsidRDefault="00D71398">
            <w:pPr>
              <w:pStyle w:val="Details"/>
            </w:pPr>
            <w:bookmarkStart w:id="205" w:name="Assets1"/>
            <w:bookmarkEnd w:id="205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7F96F012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5C84E80F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1C77B83" w14:textId="77777777" w:rsidR="00D71398" w:rsidRDefault="00D71398">
            <w:pPr>
              <w:pStyle w:val="Details"/>
            </w:pPr>
            <w:bookmarkStart w:id="206" w:name="Other1"/>
            <w:bookmarkEnd w:id="206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0CDA384B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AE57B6" w14:textId="77777777" w:rsidR="00D71398" w:rsidRDefault="00D71398">
            <w:pPr>
              <w:pStyle w:val="Details"/>
            </w:pPr>
            <w:r>
              <w:t>$</w:t>
            </w:r>
            <w:bookmarkStart w:id="207" w:name="Amount1"/>
            <w:bookmarkEnd w:id="207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7D679903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65F544" w14:textId="77777777" w:rsidR="00D71398" w:rsidRDefault="00D71398">
            <w:pPr>
              <w:pStyle w:val="Details"/>
            </w:pPr>
            <w:bookmarkStart w:id="208" w:name="Details1"/>
            <w:bookmarkEnd w:id="208"/>
          </w:p>
        </w:tc>
      </w:tr>
      <w:tr w:rsidR="00D71398" w14:paraId="3EF554A3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57"/>
        </w:trPr>
        <w:tc>
          <w:tcPr>
            <w:tcW w:w="2958" w:type="dxa"/>
            <w:vAlign w:val="center"/>
          </w:tcPr>
          <w:p w14:paraId="112B3E68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vAlign w:val="center"/>
          </w:tcPr>
          <w:p w14:paraId="4305D374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518DE16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4B0D2B92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534D633E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5AE52E3E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252BEFDE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219DEE58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2CD5F84" w14:textId="77777777" w:rsidR="00D71398" w:rsidRDefault="00D71398">
            <w:pPr>
              <w:pStyle w:val="Details"/>
            </w:pPr>
          </w:p>
        </w:tc>
        <w:tc>
          <w:tcPr>
            <w:tcW w:w="281" w:type="dxa"/>
            <w:vAlign w:val="center"/>
          </w:tcPr>
          <w:p w14:paraId="5BD6119C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3E6E7287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E2C6B41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91B57A7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8FEA6F8" w14:textId="77777777" w:rsidR="00D71398" w:rsidRDefault="00D71398">
            <w:pPr>
              <w:pStyle w:val="Details"/>
            </w:pPr>
          </w:p>
        </w:tc>
        <w:tc>
          <w:tcPr>
            <w:tcW w:w="261" w:type="dxa"/>
          </w:tcPr>
          <w:p w14:paraId="4C5830F7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6E5B4866" w14:textId="77777777" w:rsidR="00D71398" w:rsidRDefault="00D71398">
            <w:pPr>
              <w:pStyle w:val="Details"/>
            </w:pPr>
          </w:p>
        </w:tc>
      </w:tr>
      <w:tr w:rsidR="00D71398" w14:paraId="5CF6E590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64BCB420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36571155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540BE53" w14:textId="77777777" w:rsidR="00D71398" w:rsidRDefault="00D71398">
            <w:pPr>
              <w:pStyle w:val="Details"/>
            </w:pPr>
            <w:bookmarkStart w:id="209" w:name="Cost2"/>
            <w:bookmarkEnd w:id="209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5FD244D3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20A7483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C8A3F98" w14:textId="77777777" w:rsidR="00D71398" w:rsidRDefault="00D71398">
            <w:pPr>
              <w:pStyle w:val="Details"/>
            </w:pPr>
            <w:bookmarkStart w:id="210" w:name="Cash2"/>
            <w:bookmarkEnd w:id="210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6EB68D59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6C597515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EED9A18" w14:textId="77777777" w:rsidR="00D71398" w:rsidRDefault="00D71398">
            <w:pPr>
              <w:pStyle w:val="Details"/>
            </w:pPr>
            <w:bookmarkStart w:id="211" w:name="Assets2"/>
            <w:bookmarkEnd w:id="211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3C3D611D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19C35993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500D2D" w14:textId="77777777" w:rsidR="00D71398" w:rsidRDefault="00D71398">
            <w:pPr>
              <w:pStyle w:val="Details"/>
            </w:pPr>
            <w:bookmarkStart w:id="212" w:name="Other2"/>
            <w:bookmarkEnd w:id="212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78168110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2623D79" w14:textId="77777777" w:rsidR="00D71398" w:rsidRDefault="00D71398">
            <w:pPr>
              <w:pStyle w:val="Details"/>
            </w:pPr>
            <w:r>
              <w:t>$</w:t>
            </w:r>
            <w:bookmarkStart w:id="213" w:name="Amount2"/>
            <w:bookmarkEnd w:id="213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5DDD0BC5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1962FB" w14:textId="77777777" w:rsidR="00D71398" w:rsidRDefault="00D71398">
            <w:pPr>
              <w:pStyle w:val="Details"/>
            </w:pPr>
            <w:bookmarkStart w:id="214" w:name="Details2"/>
            <w:bookmarkEnd w:id="214"/>
          </w:p>
        </w:tc>
      </w:tr>
    </w:tbl>
    <w:p w14:paraId="06D1AFDD" w14:textId="77777777" w:rsidR="00D71398" w:rsidRDefault="00D71398" w:rsidP="0055368F"/>
    <w:tbl>
      <w:tblPr>
        <w:tblW w:w="106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3"/>
        <w:gridCol w:w="38"/>
        <w:gridCol w:w="5214"/>
        <w:gridCol w:w="284"/>
        <w:gridCol w:w="568"/>
        <w:gridCol w:w="284"/>
        <w:gridCol w:w="284"/>
        <w:gridCol w:w="284"/>
        <w:gridCol w:w="208"/>
        <w:gridCol w:w="76"/>
        <w:gridCol w:w="287"/>
        <w:gridCol w:w="63"/>
      </w:tblGrid>
      <w:tr w:rsidR="00D71398" w14:paraId="1D3AAC95" w14:textId="77777777" w:rsidTr="00CF3151">
        <w:trPr>
          <w:trHeight w:hRule="exact" w:val="340"/>
        </w:trPr>
        <w:tc>
          <w:tcPr>
            <w:tcW w:w="3023" w:type="dxa"/>
            <w:shd w:val="clear" w:color="auto" w:fill="999999"/>
            <w:vAlign w:val="center"/>
          </w:tcPr>
          <w:p w14:paraId="35547000" w14:textId="77777777" w:rsidR="00D71398" w:rsidRDefault="00D71398">
            <w:pPr>
              <w:pStyle w:val="SectionHeads"/>
            </w:pPr>
            <w:r>
              <w:t>Lead provider</w:t>
            </w:r>
          </w:p>
        </w:tc>
        <w:tc>
          <w:tcPr>
            <w:tcW w:w="7590" w:type="dxa"/>
            <w:gridSpan w:val="11"/>
            <w:tcBorders>
              <w:top w:val="single" w:sz="18" w:space="0" w:color="999999"/>
            </w:tcBorders>
            <w:vAlign w:val="bottom"/>
          </w:tcPr>
          <w:p w14:paraId="03598B1E" w14:textId="77777777" w:rsidR="00D71398" w:rsidRDefault="00CF3151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confirm that</w:t>
            </w:r>
            <w:r w:rsidR="00FB2337">
              <w:rPr>
                <w:rStyle w:val="Bold"/>
              </w:rPr>
              <w:t>:</w:t>
            </w:r>
          </w:p>
        </w:tc>
      </w:tr>
      <w:tr w:rsidR="00D71398" w14:paraId="1BA8A0F1" w14:textId="77777777" w:rsidTr="00CF3151">
        <w:trPr>
          <w:gridAfter w:val="3"/>
          <w:wAfter w:w="426" w:type="dxa"/>
        </w:trPr>
        <w:tc>
          <w:tcPr>
            <w:tcW w:w="3023" w:type="dxa"/>
            <w:vAlign w:val="center"/>
          </w:tcPr>
          <w:p w14:paraId="6EFB89D2" w14:textId="77777777" w:rsidR="00D71398" w:rsidRDefault="00D71398">
            <w:pPr>
              <w:pStyle w:val="Details"/>
            </w:pPr>
          </w:p>
        </w:tc>
        <w:tc>
          <w:tcPr>
            <w:tcW w:w="7164" w:type="dxa"/>
            <w:gridSpan w:val="8"/>
            <w:tcMar>
              <w:left w:w="108" w:type="dxa"/>
            </w:tcMar>
            <w:vAlign w:val="center"/>
          </w:tcPr>
          <w:p w14:paraId="42E3383F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If claiming hearing time, I have records of all hearing time covered by this claim.</w:t>
            </w:r>
          </w:p>
          <w:p w14:paraId="21F1A593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This claim is based on the tasks undertaken for the relevant activity/activities and disbursements actually and reasonably incurred</w:t>
            </w:r>
          </w:p>
          <w:p w14:paraId="4E69C654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No other payment, remuneration or benefit has been or will be received in respect of this work (unless authorised by Legal Aid).</w:t>
            </w:r>
          </w:p>
          <w:p w14:paraId="4AEA5AC2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Any non-lawyer or supervised provider performed his or her work under my supervision and I am responsible for it.</w:t>
            </w:r>
          </w:p>
        </w:tc>
      </w:tr>
      <w:tr w:rsidR="00D71398" w14:paraId="4B07FF12" w14:textId="77777777" w:rsidTr="00CF3151">
        <w:trPr>
          <w:gridBefore w:val="2"/>
          <w:gridAfter w:val="1"/>
          <w:wBefore w:w="3061" w:type="dxa"/>
          <w:wAfter w:w="63" w:type="dxa"/>
          <w:trHeight w:hRule="exact" w:val="340"/>
        </w:trPr>
        <w:tc>
          <w:tcPr>
            <w:tcW w:w="5214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2F32F693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Signature of lead provider</w:t>
            </w:r>
          </w:p>
        </w:tc>
        <w:tc>
          <w:tcPr>
            <w:tcW w:w="284" w:type="dxa"/>
            <w:tcMar>
              <w:bottom w:w="57" w:type="dxa"/>
            </w:tcMar>
          </w:tcPr>
          <w:p w14:paraId="512A21A5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58599247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Date</w:t>
            </w: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F4D97BD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5EC327B7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FD793A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gridSpan w:val="2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0C47AD3C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Mar>
              <w:bottom w:w="57" w:type="dxa"/>
            </w:tcMar>
          </w:tcPr>
          <w:p w14:paraId="34CD822E" w14:textId="77777777" w:rsidR="00D71398" w:rsidRDefault="00D71398">
            <w:pPr>
              <w:pStyle w:val="Details"/>
            </w:pPr>
          </w:p>
        </w:tc>
      </w:tr>
      <w:tr w:rsidR="00D71398" w14:paraId="05DB5867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D11FA6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4DB7C911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1EA97FFF" w14:textId="49D1A9F1" w:rsidR="00D71398" w:rsidRDefault="00562179">
            <w:pPr>
              <w:pStyle w:val="Details"/>
            </w:pPr>
            <w:r>
              <w:t>{{</w:t>
            </w:r>
            <w:proofErr w:type="spellStart"/>
            <w:r>
              <w:t>date_today</w:t>
            </w:r>
            <w:proofErr w:type="spellEnd"/>
            <w:r>
              <w:t>}}</w:t>
            </w: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67A025E9" w14:textId="77777777" w:rsidR="00D71398" w:rsidRDefault="00D71398">
            <w:pPr>
              <w:pStyle w:val="Details"/>
            </w:pPr>
          </w:p>
        </w:tc>
      </w:tr>
      <w:tr w:rsidR="00D71398" w14:paraId="65015333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DB2B74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551ED848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1B5C2584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3917E6E3" w14:textId="77777777" w:rsidR="00D71398" w:rsidRDefault="00D71398">
            <w:pPr>
              <w:pStyle w:val="Details"/>
            </w:pPr>
          </w:p>
        </w:tc>
      </w:tr>
      <w:tr w:rsidR="00D71398" w14:paraId="1868F390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E1C954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36F59ABF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073E5533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7D5747C3" w14:textId="77777777" w:rsidR="00D71398" w:rsidRDefault="00D71398">
            <w:pPr>
              <w:pStyle w:val="Details"/>
            </w:pPr>
          </w:p>
        </w:tc>
      </w:tr>
      <w:tr w:rsidR="00D71398" w14:paraId="6EC8FF02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548833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7EF9B86F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4D256519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2EA443C7" w14:textId="77777777" w:rsidR="00D71398" w:rsidRDefault="00D71398">
            <w:pPr>
              <w:pStyle w:val="Details"/>
            </w:pPr>
          </w:p>
        </w:tc>
      </w:tr>
      <w:tr w:rsidR="00D71398" w14:paraId="4430C3D5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EBE823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08355CA9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02307FFD" w14:textId="77777777" w:rsidR="00D71398" w:rsidRDefault="00D71398">
            <w:pPr>
              <w:pStyle w:val="6PtCentered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19AAB00E" w14:textId="77777777" w:rsidR="00D71398" w:rsidRDefault="00D71398">
            <w:pPr>
              <w:pStyle w:val="7PtCeneteredDetails"/>
            </w:pPr>
          </w:p>
        </w:tc>
      </w:tr>
      <w:tr w:rsidR="00D71398" w14:paraId="5EF30A2D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tcBorders>
              <w:top w:val="single" w:sz="4" w:space="0" w:color="999999"/>
            </w:tcBorders>
          </w:tcPr>
          <w:p w14:paraId="1DD59C7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nil"/>
            </w:tcBorders>
          </w:tcPr>
          <w:p w14:paraId="26DF81A1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top w:val="single" w:sz="4" w:space="0" w:color="999999"/>
            </w:tcBorders>
            <w:vAlign w:val="bottom"/>
          </w:tcPr>
          <w:p w14:paraId="677CCA83" w14:textId="77777777" w:rsidR="00D71398" w:rsidRDefault="00D71398">
            <w:pPr>
              <w:pStyle w:val="6PtCenteredDetails"/>
            </w:pPr>
            <w:r>
              <w:t>day</w:t>
            </w:r>
          </w:p>
        </w:tc>
        <w:tc>
          <w:tcPr>
            <w:tcW w:w="568" w:type="dxa"/>
            <w:gridSpan w:val="2"/>
            <w:tcBorders>
              <w:top w:val="single" w:sz="4" w:space="0" w:color="999999"/>
            </w:tcBorders>
            <w:vAlign w:val="bottom"/>
          </w:tcPr>
          <w:p w14:paraId="3971F94E" w14:textId="77777777" w:rsidR="00D71398" w:rsidRDefault="00D71398">
            <w:pPr>
              <w:pStyle w:val="6PtCenteredDetails"/>
            </w:pPr>
            <w:r>
              <w:t>month</w:t>
            </w:r>
          </w:p>
        </w:tc>
        <w:tc>
          <w:tcPr>
            <w:tcW w:w="568" w:type="dxa"/>
            <w:gridSpan w:val="3"/>
            <w:tcBorders>
              <w:top w:val="single" w:sz="4" w:space="0" w:color="999999"/>
            </w:tcBorders>
            <w:vAlign w:val="bottom"/>
          </w:tcPr>
          <w:p w14:paraId="6475E686" w14:textId="77777777" w:rsidR="00D71398" w:rsidRDefault="00D71398">
            <w:pPr>
              <w:pStyle w:val="6PtCenteredDetails"/>
            </w:pPr>
            <w:r>
              <w:t>year</w:t>
            </w:r>
          </w:p>
        </w:tc>
        <w:tc>
          <w:tcPr>
            <w:tcW w:w="287" w:type="dxa"/>
          </w:tcPr>
          <w:p w14:paraId="1A197D92" w14:textId="77777777" w:rsidR="00D71398" w:rsidRDefault="00D71398">
            <w:pPr>
              <w:pStyle w:val="7PtCeneteredDetails"/>
            </w:pPr>
          </w:p>
        </w:tc>
      </w:tr>
    </w:tbl>
    <w:p w14:paraId="2CDA4CC5" w14:textId="77777777" w:rsidR="00266F15" w:rsidRDefault="00266F15">
      <w:pPr>
        <w:pStyle w:val="Details"/>
      </w:pPr>
    </w:p>
    <w:sectPr w:rsidR="00266F15" w:rsidSect="00CF3151">
      <w:footerReference w:type="default" r:id="rId7"/>
      <w:headerReference w:type="first" r:id="rId8"/>
      <w:footerReference w:type="first" r:id="rId9"/>
      <w:pgSz w:w="11906" w:h="16838" w:code="9"/>
      <w:pgMar w:top="567" w:right="851" w:bottom="692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7C640" w14:textId="77777777" w:rsidR="00EF3D9D" w:rsidRDefault="00EF3D9D">
      <w:r>
        <w:separator/>
      </w:r>
    </w:p>
    <w:p w14:paraId="072D6ED4" w14:textId="77777777" w:rsidR="00EF3D9D" w:rsidRDefault="00EF3D9D"/>
    <w:p w14:paraId="75016BF1" w14:textId="77777777" w:rsidR="00EF3D9D" w:rsidRDefault="00EF3D9D"/>
  </w:endnote>
  <w:endnote w:type="continuationSeparator" w:id="0">
    <w:p w14:paraId="032F4386" w14:textId="77777777" w:rsidR="00EF3D9D" w:rsidRDefault="00EF3D9D">
      <w:r>
        <w:continuationSeparator/>
      </w:r>
    </w:p>
    <w:p w14:paraId="473E2D2B" w14:textId="77777777" w:rsidR="00EF3D9D" w:rsidRDefault="00EF3D9D"/>
    <w:p w14:paraId="37579B06" w14:textId="77777777" w:rsidR="00EF3D9D" w:rsidRDefault="00EF3D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9CB1" w14:textId="77777777" w:rsidR="00347147" w:rsidRDefault="00D96462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3</w:t>
    </w:r>
    <w:r w:rsidR="0034714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5EBD" w14:textId="77777777" w:rsidR="00347147" w:rsidRDefault="00D96462" w:rsidP="00CF3151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1</w:t>
    </w:r>
    <w:r w:rsidR="0034714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2D66" w14:textId="77777777" w:rsidR="00EF3D9D" w:rsidRDefault="00EF3D9D">
      <w:r>
        <w:separator/>
      </w:r>
    </w:p>
    <w:p w14:paraId="37759B5D" w14:textId="77777777" w:rsidR="00EF3D9D" w:rsidRDefault="00EF3D9D"/>
    <w:p w14:paraId="35D61B9F" w14:textId="77777777" w:rsidR="00EF3D9D" w:rsidRDefault="00EF3D9D"/>
  </w:footnote>
  <w:footnote w:type="continuationSeparator" w:id="0">
    <w:p w14:paraId="657C8E20" w14:textId="77777777" w:rsidR="00EF3D9D" w:rsidRDefault="00EF3D9D">
      <w:r>
        <w:continuationSeparator/>
      </w:r>
    </w:p>
    <w:p w14:paraId="76653EE8" w14:textId="77777777" w:rsidR="00EF3D9D" w:rsidRDefault="00EF3D9D"/>
    <w:p w14:paraId="252B4FF5" w14:textId="77777777" w:rsidR="00EF3D9D" w:rsidRDefault="00EF3D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34D43" w14:textId="77777777" w:rsidR="00347147" w:rsidRDefault="0022725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7789F31" wp14:editId="698003FF">
          <wp:simplePos x="0" y="0"/>
          <wp:positionH relativeFrom="margin">
            <wp:posOffset>-125730</wp:posOffset>
          </wp:positionH>
          <wp:positionV relativeFrom="page">
            <wp:posOffset>435610</wp:posOffset>
          </wp:positionV>
          <wp:extent cx="2452370" cy="640080"/>
          <wp:effectExtent l="0" t="0" r="0" b="0"/>
          <wp:wrapNone/>
          <wp:docPr id="15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237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CD"/>
    <w:multiLevelType w:val="hybridMultilevel"/>
    <w:tmpl w:val="D346DD4C"/>
    <w:lvl w:ilvl="0" w:tplc="56569E78">
      <w:start w:val="1"/>
      <w:numFmt w:val="bullet"/>
      <w:lvlText w:val="■"/>
      <w:lvlJc w:val="left"/>
      <w:pPr>
        <w:tabs>
          <w:tab w:val="num" w:pos="4196"/>
        </w:tabs>
        <w:ind w:left="3391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4551"/>
    <w:multiLevelType w:val="hybridMultilevel"/>
    <w:tmpl w:val="C2362D40"/>
    <w:lvl w:ilvl="0" w:tplc="752EECB2">
      <w:start w:val="1"/>
      <w:numFmt w:val="bullet"/>
      <w:lvlText w:val="■"/>
      <w:lvlJc w:val="left"/>
      <w:pPr>
        <w:tabs>
          <w:tab w:val="num" w:pos="4337"/>
        </w:tabs>
        <w:ind w:left="3532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1FA"/>
    <w:multiLevelType w:val="hybridMultilevel"/>
    <w:tmpl w:val="0EFE76E8"/>
    <w:lvl w:ilvl="0" w:tplc="1E54E71A">
      <w:start w:val="1"/>
      <w:numFmt w:val="bullet"/>
      <w:lvlText w:val="□"/>
      <w:lvlJc w:val="left"/>
      <w:pPr>
        <w:tabs>
          <w:tab w:val="num" w:pos="4195"/>
        </w:tabs>
        <w:ind w:left="3390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23F"/>
    <w:multiLevelType w:val="hybridMultilevel"/>
    <w:tmpl w:val="AB50B08A"/>
    <w:lvl w:ilvl="0" w:tplc="7B9CAA66">
      <w:start w:val="1"/>
      <w:numFmt w:val="bullet"/>
      <w:pStyle w:val="Bullet"/>
      <w:lvlText w:val="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E7BE1"/>
    <w:multiLevelType w:val="multilevel"/>
    <w:tmpl w:val="6A82860E"/>
    <w:lvl w:ilvl="0">
      <w:start w:val="1"/>
      <w:numFmt w:val="bullet"/>
      <w:lvlText w:val="■"/>
      <w:lvlJc w:val="left"/>
      <w:pPr>
        <w:tabs>
          <w:tab w:val="num" w:pos="7314"/>
        </w:tabs>
        <w:ind w:left="6509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681A"/>
    <w:multiLevelType w:val="hybridMultilevel"/>
    <w:tmpl w:val="7D640BCA"/>
    <w:lvl w:ilvl="0" w:tplc="2BB4E702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E43E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B23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A9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A08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E6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D4A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01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B86D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4805405">
    <w:abstractNumId w:val="5"/>
  </w:num>
  <w:num w:numId="2" w16cid:durableId="1986161872">
    <w:abstractNumId w:val="0"/>
  </w:num>
  <w:num w:numId="3" w16cid:durableId="688138140">
    <w:abstractNumId w:val="4"/>
  </w:num>
  <w:num w:numId="4" w16cid:durableId="1433816834">
    <w:abstractNumId w:val="2"/>
  </w:num>
  <w:num w:numId="5" w16cid:durableId="1144350653">
    <w:abstractNumId w:val="1"/>
  </w:num>
  <w:num w:numId="6" w16cid:durableId="182137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attachedTemplate r:id="rId1"/>
  <w:documentProtection w:formatting="1" w:enforcement="1" w:cryptProviderType="rsaAES" w:cryptAlgorithmClass="hash" w:cryptAlgorithmType="typeAny" w:cryptAlgorithmSid="14" w:cryptSpinCount="100000" w:hash="N9cAMc7DCTDsue/F7ftT4DvVinpZNXe+it11XbUJSyq2+drQ9iPRVl9deJeUdQbHQuIK+q+0uukdhGxC3iYz4Q==" w:salt="DvNWccgF4SlmumPlAt+5OQ=="/>
  <w:defaultTabStop w:val="720"/>
  <w:characterSpacingControl w:val="doNotCompress"/>
  <w:hdrShapeDefaults>
    <o:shapedefaults v:ext="edit" spidmax="2050" style="mso-position-horizontal-relative:page;mso-position-vertical-relative:page">
      <v:stroke endarrow="classic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7D"/>
    <w:rsid w:val="000043FB"/>
    <w:rsid w:val="00014B4D"/>
    <w:rsid w:val="0001634A"/>
    <w:rsid w:val="00025CD6"/>
    <w:rsid w:val="00031111"/>
    <w:rsid w:val="00031AAF"/>
    <w:rsid w:val="0003460A"/>
    <w:rsid w:val="00047986"/>
    <w:rsid w:val="00060797"/>
    <w:rsid w:val="00067C47"/>
    <w:rsid w:val="000700CF"/>
    <w:rsid w:val="000828C9"/>
    <w:rsid w:val="000962B5"/>
    <w:rsid w:val="00096433"/>
    <w:rsid w:val="00096A34"/>
    <w:rsid w:val="000A3A30"/>
    <w:rsid w:val="000B06DC"/>
    <w:rsid w:val="000B1DFE"/>
    <w:rsid w:val="000C71C5"/>
    <w:rsid w:val="000D095D"/>
    <w:rsid w:val="000E4BAF"/>
    <w:rsid w:val="000F1F11"/>
    <w:rsid w:val="000F5809"/>
    <w:rsid w:val="000F78D4"/>
    <w:rsid w:val="0012491B"/>
    <w:rsid w:val="001424D0"/>
    <w:rsid w:val="00156E01"/>
    <w:rsid w:val="00162D54"/>
    <w:rsid w:val="00162E60"/>
    <w:rsid w:val="0017227C"/>
    <w:rsid w:val="00174F9A"/>
    <w:rsid w:val="001A1BDD"/>
    <w:rsid w:val="001A296D"/>
    <w:rsid w:val="001A32F6"/>
    <w:rsid w:val="001B1775"/>
    <w:rsid w:val="001B4FA4"/>
    <w:rsid w:val="001C3AD0"/>
    <w:rsid w:val="001D5903"/>
    <w:rsid w:val="001D647C"/>
    <w:rsid w:val="001E1A6D"/>
    <w:rsid w:val="001E560A"/>
    <w:rsid w:val="001F49AD"/>
    <w:rsid w:val="001F4C8B"/>
    <w:rsid w:val="002049F1"/>
    <w:rsid w:val="00211853"/>
    <w:rsid w:val="00211D1D"/>
    <w:rsid w:val="00212495"/>
    <w:rsid w:val="00215A7F"/>
    <w:rsid w:val="00223966"/>
    <w:rsid w:val="0022725B"/>
    <w:rsid w:val="00232E49"/>
    <w:rsid w:val="00242A54"/>
    <w:rsid w:val="002434B6"/>
    <w:rsid w:val="00250808"/>
    <w:rsid w:val="00250E6B"/>
    <w:rsid w:val="0025669E"/>
    <w:rsid w:val="002605FF"/>
    <w:rsid w:val="002615E0"/>
    <w:rsid w:val="00264FE6"/>
    <w:rsid w:val="00266F15"/>
    <w:rsid w:val="0027355A"/>
    <w:rsid w:val="002824BD"/>
    <w:rsid w:val="00290D20"/>
    <w:rsid w:val="00296DAB"/>
    <w:rsid w:val="002D10F5"/>
    <w:rsid w:val="002D1158"/>
    <w:rsid w:val="002E0926"/>
    <w:rsid w:val="002F40ED"/>
    <w:rsid w:val="00301201"/>
    <w:rsid w:val="0032485B"/>
    <w:rsid w:val="003352B2"/>
    <w:rsid w:val="00341CB6"/>
    <w:rsid w:val="00347147"/>
    <w:rsid w:val="00351E9A"/>
    <w:rsid w:val="00352B06"/>
    <w:rsid w:val="003674C1"/>
    <w:rsid w:val="00374175"/>
    <w:rsid w:val="00382484"/>
    <w:rsid w:val="003862B0"/>
    <w:rsid w:val="00386AA5"/>
    <w:rsid w:val="0039168C"/>
    <w:rsid w:val="003950E9"/>
    <w:rsid w:val="00396069"/>
    <w:rsid w:val="003A2226"/>
    <w:rsid w:val="003A2485"/>
    <w:rsid w:val="003A4DB8"/>
    <w:rsid w:val="003A714F"/>
    <w:rsid w:val="003B0ED6"/>
    <w:rsid w:val="003B4732"/>
    <w:rsid w:val="003D5740"/>
    <w:rsid w:val="003E2799"/>
    <w:rsid w:val="003F03E6"/>
    <w:rsid w:val="003F0834"/>
    <w:rsid w:val="003F6136"/>
    <w:rsid w:val="004038C0"/>
    <w:rsid w:val="00407151"/>
    <w:rsid w:val="00415C4D"/>
    <w:rsid w:val="00416A65"/>
    <w:rsid w:val="004221A1"/>
    <w:rsid w:val="0042223C"/>
    <w:rsid w:val="004305AE"/>
    <w:rsid w:val="004727E2"/>
    <w:rsid w:val="0047537D"/>
    <w:rsid w:val="00480E71"/>
    <w:rsid w:val="004968CE"/>
    <w:rsid w:val="004A7F60"/>
    <w:rsid w:val="004B003C"/>
    <w:rsid w:val="004B1D5F"/>
    <w:rsid w:val="004D60B9"/>
    <w:rsid w:val="004F16B5"/>
    <w:rsid w:val="004F259B"/>
    <w:rsid w:val="004F371A"/>
    <w:rsid w:val="004F5B6F"/>
    <w:rsid w:val="00505216"/>
    <w:rsid w:val="00505C6E"/>
    <w:rsid w:val="00512BF8"/>
    <w:rsid w:val="00540608"/>
    <w:rsid w:val="00551F4C"/>
    <w:rsid w:val="0055368F"/>
    <w:rsid w:val="00562179"/>
    <w:rsid w:val="00576955"/>
    <w:rsid w:val="00583520"/>
    <w:rsid w:val="005835D0"/>
    <w:rsid w:val="005849C2"/>
    <w:rsid w:val="005A1467"/>
    <w:rsid w:val="005A455C"/>
    <w:rsid w:val="005A4AD6"/>
    <w:rsid w:val="005B78C2"/>
    <w:rsid w:val="005C16C3"/>
    <w:rsid w:val="005C32E5"/>
    <w:rsid w:val="005D5D97"/>
    <w:rsid w:val="005E32EE"/>
    <w:rsid w:val="005F3479"/>
    <w:rsid w:val="005F5E8D"/>
    <w:rsid w:val="00611570"/>
    <w:rsid w:val="00615198"/>
    <w:rsid w:val="00615D68"/>
    <w:rsid w:val="006206F3"/>
    <w:rsid w:val="00621C80"/>
    <w:rsid w:val="00623E76"/>
    <w:rsid w:val="00631C4E"/>
    <w:rsid w:val="00636887"/>
    <w:rsid w:val="0063722B"/>
    <w:rsid w:val="006537FE"/>
    <w:rsid w:val="0065400B"/>
    <w:rsid w:val="00671B89"/>
    <w:rsid w:val="00693F17"/>
    <w:rsid w:val="006B6939"/>
    <w:rsid w:val="006C22FE"/>
    <w:rsid w:val="006C4D23"/>
    <w:rsid w:val="006D04EB"/>
    <w:rsid w:val="006D0718"/>
    <w:rsid w:val="006E13F8"/>
    <w:rsid w:val="00702F0B"/>
    <w:rsid w:val="007042C5"/>
    <w:rsid w:val="0070509B"/>
    <w:rsid w:val="00711DC3"/>
    <w:rsid w:val="00727132"/>
    <w:rsid w:val="0072773B"/>
    <w:rsid w:val="007339E2"/>
    <w:rsid w:val="0074076F"/>
    <w:rsid w:val="00740A61"/>
    <w:rsid w:val="00747D30"/>
    <w:rsid w:val="00751886"/>
    <w:rsid w:val="00765463"/>
    <w:rsid w:val="00767EDE"/>
    <w:rsid w:val="007718F0"/>
    <w:rsid w:val="00774791"/>
    <w:rsid w:val="00775C03"/>
    <w:rsid w:val="007A1BAF"/>
    <w:rsid w:val="007B3291"/>
    <w:rsid w:val="007C4AD4"/>
    <w:rsid w:val="007C752B"/>
    <w:rsid w:val="007D2B5B"/>
    <w:rsid w:val="007E25E7"/>
    <w:rsid w:val="007E3F83"/>
    <w:rsid w:val="007E45F6"/>
    <w:rsid w:val="007F0075"/>
    <w:rsid w:val="00801A5B"/>
    <w:rsid w:val="008079F4"/>
    <w:rsid w:val="00813ED2"/>
    <w:rsid w:val="00817441"/>
    <w:rsid w:val="00820A38"/>
    <w:rsid w:val="00835213"/>
    <w:rsid w:val="00840CFF"/>
    <w:rsid w:val="008418DD"/>
    <w:rsid w:val="00847458"/>
    <w:rsid w:val="008475A0"/>
    <w:rsid w:val="00852DE2"/>
    <w:rsid w:val="0085426E"/>
    <w:rsid w:val="00855892"/>
    <w:rsid w:val="00860ACD"/>
    <w:rsid w:val="00876A3F"/>
    <w:rsid w:val="00885E5B"/>
    <w:rsid w:val="0089155E"/>
    <w:rsid w:val="008A1552"/>
    <w:rsid w:val="008A2996"/>
    <w:rsid w:val="008A66DF"/>
    <w:rsid w:val="008A756C"/>
    <w:rsid w:val="008B1958"/>
    <w:rsid w:val="008B59BC"/>
    <w:rsid w:val="008B640D"/>
    <w:rsid w:val="008C03BF"/>
    <w:rsid w:val="008C1523"/>
    <w:rsid w:val="008D156A"/>
    <w:rsid w:val="008E1DE3"/>
    <w:rsid w:val="008E402B"/>
    <w:rsid w:val="008E5C3C"/>
    <w:rsid w:val="008E6E4B"/>
    <w:rsid w:val="008F19C6"/>
    <w:rsid w:val="008F58F1"/>
    <w:rsid w:val="008F76B7"/>
    <w:rsid w:val="00927E9F"/>
    <w:rsid w:val="00947B5E"/>
    <w:rsid w:val="00953D27"/>
    <w:rsid w:val="0095502F"/>
    <w:rsid w:val="00961DC5"/>
    <w:rsid w:val="009728AE"/>
    <w:rsid w:val="0097430E"/>
    <w:rsid w:val="00976F72"/>
    <w:rsid w:val="009A11E1"/>
    <w:rsid w:val="009A217D"/>
    <w:rsid w:val="009A26C2"/>
    <w:rsid w:val="009A5DB8"/>
    <w:rsid w:val="009C6FAF"/>
    <w:rsid w:val="009E00A3"/>
    <w:rsid w:val="009E3B14"/>
    <w:rsid w:val="009E58C2"/>
    <w:rsid w:val="009F3112"/>
    <w:rsid w:val="00A0526C"/>
    <w:rsid w:val="00A05D15"/>
    <w:rsid w:val="00A13DAA"/>
    <w:rsid w:val="00A22A7C"/>
    <w:rsid w:val="00A3201B"/>
    <w:rsid w:val="00A40FA7"/>
    <w:rsid w:val="00A5009D"/>
    <w:rsid w:val="00A64C0E"/>
    <w:rsid w:val="00A70707"/>
    <w:rsid w:val="00A73C1C"/>
    <w:rsid w:val="00A80A89"/>
    <w:rsid w:val="00A9671C"/>
    <w:rsid w:val="00A96F53"/>
    <w:rsid w:val="00A97E7D"/>
    <w:rsid w:val="00AA2ED5"/>
    <w:rsid w:val="00AA3360"/>
    <w:rsid w:val="00AB2FBC"/>
    <w:rsid w:val="00AB3F68"/>
    <w:rsid w:val="00AC2503"/>
    <w:rsid w:val="00AD24CE"/>
    <w:rsid w:val="00AD5E5F"/>
    <w:rsid w:val="00AE7DB9"/>
    <w:rsid w:val="00AF2BC9"/>
    <w:rsid w:val="00AF4F53"/>
    <w:rsid w:val="00AF65F2"/>
    <w:rsid w:val="00B01AF8"/>
    <w:rsid w:val="00B04C1C"/>
    <w:rsid w:val="00B1085E"/>
    <w:rsid w:val="00B12F6E"/>
    <w:rsid w:val="00B334A8"/>
    <w:rsid w:val="00B40BBA"/>
    <w:rsid w:val="00B436C4"/>
    <w:rsid w:val="00B56554"/>
    <w:rsid w:val="00B575A9"/>
    <w:rsid w:val="00B71678"/>
    <w:rsid w:val="00B72F6E"/>
    <w:rsid w:val="00B7522A"/>
    <w:rsid w:val="00B81CCF"/>
    <w:rsid w:val="00B95F74"/>
    <w:rsid w:val="00BA3113"/>
    <w:rsid w:val="00BC25BE"/>
    <w:rsid w:val="00BC25FE"/>
    <w:rsid w:val="00BC6C04"/>
    <w:rsid w:val="00BD3F42"/>
    <w:rsid w:val="00BD407A"/>
    <w:rsid w:val="00BD4407"/>
    <w:rsid w:val="00BD7994"/>
    <w:rsid w:val="00BE5C0C"/>
    <w:rsid w:val="00BE6BD8"/>
    <w:rsid w:val="00BE7316"/>
    <w:rsid w:val="00BF0965"/>
    <w:rsid w:val="00BF5231"/>
    <w:rsid w:val="00C025ED"/>
    <w:rsid w:val="00C047BF"/>
    <w:rsid w:val="00C07905"/>
    <w:rsid w:val="00C374BB"/>
    <w:rsid w:val="00C47D68"/>
    <w:rsid w:val="00C54567"/>
    <w:rsid w:val="00C57363"/>
    <w:rsid w:val="00C60600"/>
    <w:rsid w:val="00C6364D"/>
    <w:rsid w:val="00C7166D"/>
    <w:rsid w:val="00C73BEC"/>
    <w:rsid w:val="00C9461D"/>
    <w:rsid w:val="00CB39DA"/>
    <w:rsid w:val="00CC5210"/>
    <w:rsid w:val="00CC66B8"/>
    <w:rsid w:val="00CD4617"/>
    <w:rsid w:val="00CD6661"/>
    <w:rsid w:val="00CD6ADC"/>
    <w:rsid w:val="00CF206B"/>
    <w:rsid w:val="00CF3151"/>
    <w:rsid w:val="00D018CF"/>
    <w:rsid w:val="00D10223"/>
    <w:rsid w:val="00D227EB"/>
    <w:rsid w:val="00D23AF3"/>
    <w:rsid w:val="00D23F8F"/>
    <w:rsid w:val="00D24579"/>
    <w:rsid w:val="00D27E7D"/>
    <w:rsid w:val="00D35A30"/>
    <w:rsid w:val="00D35C77"/>
    <w:rsid w:val="00D46E70"/>
    <w:rsid w:val="00D527F8"/>
    <w:rsid w:val="00D55205"/>
    <w:rsid w:val="00D56D37"/>
    <w:rsid w:val="00D6709D"/>
    <w:rsid w:val="00D67C9C"/>
    <w:rsid w:val="00D712CF"/>
    <w:rsid w:val="00D71398"/>
    <w:rsid w:val="00D85F1D"/>
    <w:rsid w:val="00D96462"/>
    <w:rsid w:val="00D97BB7"/>
    <w:rsid w:val="00DA00EE"/>
    <w:rsid w:val="00DA1B0A"/>
    <w:rsid w:val="00DA2265"/>
    <w:rsid w:val="00DC0C7F"/>
    <w:rsid w:val="00DC58F8"/>
    <w:rsid w:val="00DC7C4B"/>
    <w:rsid w:val="00DD7986"/>
    <w:rsid w:val="00DE182C"/>
    <w:rsid w:val="00DE4DA2"/>
    <w:rsid w:val="00DF69BD"/>
    <w:rsid w:val="00E020EA"/>
    <w:rsid w:val="00E22A09"/>
    <w:rsid w:val="00E23217"/>
    <w:rsid w:val="00E3036D"/>
    <w:rsid w:val="00E30A03"/>
    <w:rsid w:val="00E3175C"/>
    <w:rsid w:val="00E324BD"/>
    <w:rsid w:val="00E37DCD"/>
    <w:rsid w:val="00E5400B"/>
    <w:rsid w:val="00E66C27"/>
    <w:rsid w:val="00E808EE"/>
    <w:rsid w:val="00E90FE1"/>
    <w:rsid w:val="00E97B52"/>
    <w:rsid w:val="00EA0AD8"/>
    <w:rsid w:val="00EB45AC"/>
    <w:rsid w:val="00EC111D"/>
    <w:rsid w:val="00EC4D5F"/>
    <w:rsid w:val="00EC7AC7"/>
    <w:rsid w:val="00ED0640"/>
    <w:rsid w:val="00ED4F31"/>
    <w:rsid w:val="00ED5C54"/>
    <w:rsid w:val="00ED5FBF"/>
    <w:rsid w:val="00EE0267"/>
    <w:rsid w:val="00EE2125"/>
    <w:rsid w:val="00EE4C04"/>
    <w:rsid w:val="00EF0994"/>
    <w:rsid w:val="00EF3D9D"/>
    <w:rsid w:val="00EF4D26"/>
    <w:rsid w:val="00F113BE"/>
    <w:rsid w:val="00F14ECB"/>
    <w:rsid w:val="00F32824"/>
    <w:rsid w:val="00F41180"/>
    <w:rsid w:val="00F4227D"/>
    <w:rsid w:val="00F4463E"/>
    <w:rsid w:val="00F5376E"/>
    <w:rsid w:val="00F55663"/>
    <w:rsid w:val="00F55F9B"/>
    <w:rsid w:val="00F60891"/>
    <w:rsid w:val="00F620CB"/>
    <w:rsid w:val="00F73DB4"/>
    <w:rsid w:val="00F74BA7"/>
    <w:rsid w:val="00F7567F"/>
    <w:rsid w:val="00F77312"/>
    <w:rsid w:val="00F83742"/>
    <w:rsid w:val="00F867E0"/>
    <w:rsid w:val="00F95604"/>
    <w:rsid w:val="00FA04B6"/>
    <w:rsid w:val="00FB2337"/>
    <w:rsid w:val="00FB6E3F"/>
    <w:rsid w:val="00FC5ECF"/>
    <w:rsid w:val="00FD5BBD"/>
    <w:rsid w:val="00FD7499"/>
    <w:rsid w:val="00FE199F"/>
    <w:rsid w:val="00FE4B4B"/>
    <w:rsid w:val="00FE66BF"/>
    <w:rsid w:val="00FF62B0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>
      <v:stroke endarrow="classic" endarrowwidth="narrow"/>
    </o:shapedefaults>
    <o:shapelayout v:ext="edit">
      <o:idmap v:ext="edit" data="2"/>
    </o:shapelayout>
  </w:shapeDefaults>
  <w:decimalSymbol w:val="."/>
  <w:listSeparator w:val=","/>
  <w14:docId w14:val="11E4CF20"/>
  <w15:chartTrackingRefBased/>
  <w15:docId w15:val="{1344AB63-2C8B-5440-9EF5-B39EEE26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69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Heading2"/>
    <w:qFormat/>
    <w:pPr>
      <w:keepNext/>
      <w:tabs>
        <w:tab w:val="right" w:pos="6237"/>
      </w:tabs>
      <w:jc w:val="right"/>
      <w:outlineLvl w:val="0"/>
    </w:pPr>
    <w:rPr>
      <w:rFonts w:ascii="Calibri" w:hAnsi="Calibri" w:cs="Arial"/>
      <w:b/>
      <w:bCs/>
      <w:kern w:val="32"/>
      <w:sz w:val="48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pos="6237"/>
      </w:tabs>
      <w:spacing w:line="320" w:lineRule="exact"/>
      <w:jc w:val="right"/>
      <w:outlineLvl w:val="1"/>
    </w:pPr>
    <w:rPr>
      <w:rFonts w:ascii="Calibri" w:hAnsi="Calibri" w:cs="Arial"/>
      <w:bCs/>
      <w:iCs/>
      <w:sz w:val="40"/>
      <w:szCs w:val="4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alibri" w:hAnsi="Calibri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Calibri" w:hAnsi="Calibri"/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 Bold" w:hAnsi="Arial Bold"/>
      <w:b/>
      <w:bCs/>
      <w:cap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right" w:pos="10490"/>
      </w:tabs>
      <w:ind w:left="-142" w:right="-144"/>
    </w:pPr>
    <w:rPr>
      <w:rFonts w:ascii="Calibri" w:hAnsi="Calibri"/>
      <w:sz w:val="16"/>
    </w:rPr>
  </w:style>
  <w:style w:type="character" w:customStyle="1" w:styleId="FooterChar">
    <w:name w:val="Footer Char"/>
    <w:rPr>
      <w:rFonts w:ascii="Calibri" w:hAnsi="Calibri"/>
      <w:sz w:val="16"/>
      <w:szCs w:val="24"/>
      <w:lang w:val="en-GB" w:eastAsia="en-GB"/>
    </w:rPr>
  </w:style>
  <w:style w:type="paragraph" w:styleId="Header">
    <w:name w:val="header"/>
    <w:basedOn w:val="Normal"/>
    <w:semiHidden/>
    <w:rPr>
      <w:rFonts w:ascii="Calibri" w:hAnsi="Calibri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1C5"/>
    <w:rPr>
      <w:rFonts w:ascii="Tahoma" w:hAnsi="Tahoma"/>
      <w:sz w:val="16"/>
      <w:szCs w:val="16"/>
    </w:rPr>
  </w:style>
  <w:style w:type="paragraph" w:customStyle="1" w:styleId="Responses">
    <w:name w:val="Responses"/>
    <w:basedOn w:val="Normal"/>
    <w:rsid w:val="00CF3151"/>
    <w:pPr>
      <w:spacing w:after="80"/>
    </w:pPr>
    <w:rPr>
      <w:rFonts w:ascii="Calibri" w:hAnsi="Calibri"/>
      <w:sz w:val="18"/>
    </w:rPr>
  </w:style>
  <w:style w:type="paragraph" w:customStyle="1" w:styleId="Details">
    <w:name w:val="Details"/>
    <w:basedOn w:val="Responses"/>
    <w:rsid w:val="00CF3151"/>
    <w:pPr>
      <w:spacing w:after="0"/>
    </w:pPr>
  </w:style>
  <w:style w:type="character" w:customStyle="1" w:styleId="DetailsChar">
    <w:name w:val="Details Char"/>
    <w:rPr>
      <w:rFonts w:ascii="Calibri" w:hAnsi="Calibri"/>
      <w:sz w:val="18"/>
      <w:szCs w:val="24"/>
      <w:lang w:val="en-GB" w:eastAsia="en-GB"/>
    </w:rPr>
  </w:style>
  <w:style w:type="character" w:customStyle="1" w:styleId="FormDate">
    <w:name w:val="Form Date"/>
    <w:rPr>
      <w:rFonts w:ascii="Calibri" w:hAnsi="Calibri"/>
      <w:sz w:val="28"/>
    </w:rPr>
  </w:style>
  <w:style w:type="character" w:customStyle="1" w:styleId="FormNumber">
    <w:name w:val="Form Number"/>
    <w:rPr>
      <w:rFonts w:ascii="Calibri" w:hAnsi="Calibri"/>
      <w:b/>
      <w:sz w:val="40"/>
      <w:szCs w:val="36"/>
    </w:rPr>
  </w:style>
  <w:style w:type="paragraph" w:customStyle="1" w:styleId="SectionHeads">
    <w:name w:val="Section Heads"/>
    <w:basedOn w:val="Normal"/>
    <w:pPr>
      <w:jc w:val="center"/>
    </w:pPr>
    <w:rPr>
      <w:rFonts w:ascii="Calibri" w:hAnsi="Calibri"/>
      <w:b/>
      <w:color w:val="FFFFFF"/>
      <w:sz w:val="22"/>
    </w:rPr>
  </w:style>
  <w:style w:type="paragraph" w:customStyle="1" w:styleId="Tick">
    <w:name w:val="Tick"/>
    <w:basedOn w:val="Details"/>
    <w:pPr>
      <w:jc w:val="center"/>
    </w:pPr>
  </w:style>
  <w:style w:type="character" w:styleId="PageNumber">
    <w:name w:val="page number"/>
    <w:semiHidden/>
    <w:rPr>
      <w:rFonts w:ascii="Calibri" w:hAnsi="Calibri"/>
      <w:sz w:val="16"/>
    </w:rPr>
  </w:style>
  <w:style w:type="paragraph" w:customStyle="1" w:styleId="8PtCeneteredDetails">
    <w:name w:val="8Pt Cenetered Details"/>
    <w:basedOn w:val="Details"/>
    <w:pPr>
      <w:jc w:val="center"/>
    </w:pPr>
    <w:rPr>
      <w:sz w:val="16"/>
    </w:rPr>
  </w:style>
  <w:style w:type="paragraph" w:customStyle="1" w:styleId="7PtCenteredDetails">
    <w:name w:val="7Pt Centered Details"/>
    <w:basedOn w:val="8PtCeneteredDetails"/>
    <w:rPr>
      <w:sz w:val="14"/>
    </w:rPr>
  </w:style>
  <w:style w:type="paragraph" w:customStyle="1" w:styleId="8PtDetails">
    <w:name w:val="8Pt Details"/>
    <w:basedOn w:val="Details"/>
    <w:qFormat/>
    <w:rPr>
      <w:sz w:val="16"/>
    </w:rPr>
  </w:style>
  <w:style w:type="paragraph" w:customStyle="1" w:styleId="DetailsFlushRight">
    <w:name w:val="Details Flush Right"/>
    <w:basedOn w:val="Details"/>
    <w:pPr>
      <w:jc w:val="right"/>
    </w:pPr>
  </w:style>
  <w:style w:type="paragraph" w:customStyle="1" w:styleId="CenteredDetails">
    <w:name w:val="Centered Details"/>
    <w:basedOn w:val="Details"/>
    <w:pPr>
      <w:jc w:val="center"/>
    </w:pPr>
  </w:style>
  <w:style w:type="character" w:customStyle="1" w:styleId="Bold">
    <w:name w:val="Bold"/>
    <w:qFormat/>
    <w:rPr>
      <w:rFonts w:ascii="Calibri" w:hAnsi="Calibri"/>
      <w:b/>
      <w:sz w:val="18"/>
    </w:rPr>
  </w:style>
  <w:style w:type="paragraph" w:customStyle="1" w:styleId="Totals">
    <w:name w:val="Totals"/>
    <w:basedOn w:val="Responses"/>
    <w:rsid w:val="00631C4E"/>
    <w:pPr>
      <w:tabs>
        <w:tab w:val="right" w:pos="1083"/>
      </w:tabs>
      <w:spacing w:after="0"/>
    </w:pPr>
    <w:rPr>
      <w:b/>
      <w:noProof/>
    </w:rPr>
  </w:style>
  <w:style w:type="character" w:customStyle="1" w:styleId="Italic">
    <w:name w:val="Italic"/>
    <w:rPr>
      <w:rFonts w:ascii="Calibri" w:hAnsi="Calibri"/>
      <w:i/>
      <w:sz w:val="18"/>
    </w:rPr>
  </w:style>
  <w:style w:type="paragraph" w:customStyle="1" w:styleId="HiddenText">
    <w:name w:val="Hidden Text"/>
    <w:basedOn w:val="Details"/>
    <w:rPr>
      <w:color w:val="FFFFFF"/>
    </w:rPr>
  </w:style>
  <w:style w:type="paragraph" w:styleId="NoSpacing">
    <w:name w:val="No Spacing"/>
    <w:uiPriority w:val="1"/>
    <w:qFormat/>
    <w:rPr>
      <w:rFonts w:ascii="Arial" w:hAnsi="Arial"/>
      <w:szCs w:val="24"/>
      <w:lang w:val="en-GB"/>
    </w:rPr>
  </w:style>
  <w:style w:type="character" w:customStyle="1" w:styleId="Heading5Char">
    <w:name w:val="Heading 5 Char"/>
    <w:rPr>
      <w:rFonts w:ascii="Calibri" w:hAnsi="Calibri"/>
      <w:b/>
      <w:bCs/>
      <w:iCs/>
      <w:sz w:val="18"/>
      <w:szCs w:val="26"/>
      <w:lang w:val="en-GB" w:eastAsia="en-GB"/>
    </w:rPr>
  </w:style>
  <w:style w:type="paragraph" w:customStyle="1" w:styleId="7PtCeneteredDetails">
    <w:name w:val="7Pt Cenetered Details"/>
    <w:basedOn w:val="Details"/>
    <w:pPr>
      <w:jc w:val="center"/>
    </w:pPr>
    <w:rPr>
      <w:sz w:val="14"/>
    </w:rPr>
  </w:style>
  <w:style w:type="paragraph" w:customStyle="1" w:styleId="6PtCenteredDetails">
    <w:name w:val="6Pt Centered Details"/>
    <w:basedOn w:val="7PtCeneteredDetails"/>
    <w:rPr>
      <w:sz w:val="12"/>
    </w:rPr>
  </w:style>
  <w:style w:type="paragraph" w:customStyle="1" w:styleId="Bullet">
    <w:name w:val="Bullet"/>
    <w:basedOn w:val="Details"/>
    <w:qFormat/>
    <w:pPr>
      <w:numPr>
        <w:numId w:val="6"/>
      </w:numPr>
      <w:tabs>
        <w:tab w:val="num" w:pos="360"/>
      </w:tabs>
      <w:ind w:left="227" w:hanging="227"/>
    </w:pPr>
  </w:style>
  <w:style w:type="character" w:customStyle="1" w:styleId="BalloonTextChar">
    <w:name w:val="Balloon Text Char"/>
    <w:link w:val="BalloonText"/>
    <w:uiPriority w:val="99"/>
    <w:semiHidden/>
    <w:rsid w:val="000C71C5"/>
    <w:rPr>
      <w:rFonts w:ascii="Tahoma" w:hAnsi="Tahoma" w:cs="Tahoma"/>
      <w:sz w:val="16"/>
      <w:szCs w:val="16"/>
      <w:lang w:val="en-GB" w:eastAsia="en-GB"/>
    </w:rPr>
  </w:style>
  <w:style w:type="paragraph" w:customStyle="1" w:styleId="7PtDetails">
    <w:name w:val="7Pt Details"/>
    <w:basedOn w:val="Details"/>
    <w:qFormat/>
    <w:rsid w:val="009728AE"/>
    <w:rPr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esktop/Form%2033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33a.dotx</Template>
  <TotalTime>7</TotalTime>
  <Pages>3</Pages>
  <Words>882</Words>
  <Characters>4773</Characters>
  <Application>Microsoft Office Word</Application>
  <DocSecurity>0</DocSecurity>
  <Lines>159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aid file No</vt:lpstr>
    </vt:vector>
  </TitlesOfParts>
  <Company>Hewlett-Packard Company</Company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aid file No</dc:title>
  <dc:subject/>
  <dc:creator>Admin</dc:creator>
  <cp:keywords/>
  <cp:lastModifiedBy>Admin</cp:lastModifiedBy>
  <cp:revision>1</cp:revision>
  <cp:lastPrinted>2015-09-15T20:46:00Z</cp:lastPrinted>
  <dcterms:created xsi:type="dcterms:W3CDTF">2026-05-19T05:52:00Z</dcterms:created>
  <dcterms:modified xsi:type="dcterms:W3CDTF">2026-05-19T06:07:00Z</dcterms:modified>
</cp:coreProperties>
</file>
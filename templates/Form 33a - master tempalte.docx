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4" w:type="dxa"/>
        <w:tblInd w:w="-142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20"/>
        <w:gridCol w:w="1256"/>
        <w:gridCol w:w="423"/>
        <w:gridCol w:w="4657"/>
        <w:gridCol w:w="284"/>
        <w:gridCol w:w="1502"/>
        <w:gridCol w:w="56"/>
        <w:gridCol w:w="2394"/>
        <w:gridCol w:w="42"/>
      </w:tblGrid>
      <w:tr w:rsidR="00ED5FBF" w14:paraId="6A9B6D4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 w:val="restart"/>
            <w:tcMar>
              <w:right w:w="113" w:type="dxa"/>
            </w:tcMar>
          </w:tcPr>
          <w:p w14:paraId="5151663F" w14:textId="77777777" w:rsidR="00ED5FBF" w:rsidRPr="00ED5FBF" w:rsidRDefault="006206F3" w:rsidP="00ED5FBF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ED5FBF" w:rsidRPr="00ED5FBF">
              <w:rPr>
                <w:rStyle w:val="FormDate"/>
              </w:rPr>
              <w:t>/</w:t>
            </w:r>
            <w:r w:rsidR="00D96462">
              <w:rPr>
                <w:rStyle w:val="FormDate"/>
              </w:rPr>
              <w:t>2</w:t>
            </w:r>
            <w:r w:rsidR="00382484">
              <w:rPr>
                <w:rStyle w:val="FormDate"/>
              </w:rPr>
              <w:t>3</w:t>
            </w:r>
            <w:r w:rsidR="00ED5FBF" w:rsidRPr="00ED5FBF">
              <w:rPr>
                <w:rStyle w:val="FormDate"/>
              </w:rPr>
              <w:t xml:space="preserve">  form</w:t>
            </w:r>
            <w:r w:rsidR="00ED5FBF" w:rsidRPr="00ED5FBF">
              <w:t xml:space="preserve"> </w:t>
            </w:r>
            <w:r w:rsidR="00ED5FBF" w:rsidRPr="00ED5FBF">
              <w:rPr>
                <w:rStyle w:val="FormNumber"/>
              </w:rPr>
              <w:t>33</w:t>
            </w:r>
            <w:r w:rsidR="00CD4617">
              <w:rPr>
                <w:rStyle w:val="FormNumber"/>
              </w:rPr>
              <w:t>a</w:t>
            </w:r>
          </w:p>
          <w:p w14:paraId="3ACC65C4" w14:textId="77777777" w:rsidR="00ED5FBF" w:rsidRDefault="00ED5FBF" w:rsidP="008A756C">
            <w:pPr>
              <w:pStyle w:val="Heading1"/>
            </w:pPr>
            <w:r>
              <w:t>Tax Invoice</w:t>
            </w:r>
          </w:p>
          <w:p w14:paraId="4E68D2BD" w14:textId="77777777" w:rsidR="00ED5FBF" w:rsidRDefault="00ED5FBF" w:rsidP="008A756C">
            <w:pPr>
              <w:pStyle w:val="Heading2"/>
              <w:spacing w:line="240" w:lineRule="auto"/>
            </w:pPr>
            <w:r>
              <w:t>Family Legal Aid</w:t>
            </w:r>
          </w:p>
          <w:p w14:paraId="266981E4" w14:textId="77777777" w:rsidR="00ED5FBF" w:rsidRDefault="00ED5FBF" w:rsidP="00D23AF3">
            <w:pPr>
              <w:pStyle w:val="Heading2"/>
            </w:pPr>
            <w:r>
              <w:t>Fixed Fee</w:t>
            </w:r>
            <w:r w:rsidR="00AA2ED5">
              <w:t>s</w:t>
            </w:r>
          </w:p>
          <w:p w14:paraId="38A8CA84" w14:textId="77777777" w:rsidR="00ED5FBF" w:rsidRDefault="007C752B" w:rsidP="00F74BA7">
            <w:pPr>
              <w:pStyle w:val="Heading4"/>
            </w:pPr>
            <w:r>
              <w:t>Family</w:t>
            </w:r>
            <w:r w:rsidR="00ED5FBF">
              <w:t xml:space="preserve"> Violence (Applicant &amp; Respondent)</w:t>
            </w: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3E6DF6C1" w14:textId="77777777" w:rsidR="00ED5FBF" w:rsidRDefault="00ED5FBF">
            <w:pPr>
              <w:pStyle w:val="DetailsFlushRight"/>
            </w:pPr>
            <w:r>
              <w:t>Legal aid file no.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BA02AEC" w14:textId="77777777" w:rsidR="00ED5FBF" w:rsidRDefault="00860ACD" w:rsidP="009F3112">
            <w:pPr>
              <w:pStyle w:val="Details"/>
            </w:pPr>
            <w:r w:rsidRPr="00860ACD">
              <w:t>{{LEGAL_AID_NUMBER}}</w:t>
            </w:r>
          </w:p>
        </w:tc>
      </w:tr>
      <w:tr w:rsidR="00ED5FBF" w14:paraId="3C02BC3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7BC6348" w14:textId="77777777" w:rsidR="00ED5FBF" w:rsidRDefault="00ED5FBF">
            <w:pPr>
              <w:pStyle w:val="Heading4"/>
            </w:pP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139B239" w14:textId="77777777" w:rsidR="00ED5FBF" w:rsidRDefault="00ED5FBF">
            <w:pPr>
              <w:pStyle w:val="DetailsFlushRight"/>
            </w:pPr>
            <w:r>
              <w:t>Invoice date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D771237" w14:textId="77777777" w:rsidR="00ED5FBF" w:rsidRDefault="00860ACD" w:rsidP="009F3112">
            <w:pPr>
              <w:pStyle w:val="Details"/>
            </w:pPr>
            <w:r>
              <w:t>{{DATE_TODAY}}</w:t>
            </w:r>
          </w:p>
        </w:tc>
      </w:tr>
      <w:tr w:rsidR="00ED5FBF" w14:paraId="1DFE0B0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4FFA9970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BDD3E45" w14:textId="77777777" w:rsidR="00ED5FBF" w:rsidRDefault="00ED5FBF">
            <w:pPr>
              <w:pStyle w:val="DetailsFlushRight"/>
            </w:pPr>
            <w:r>
              <w:t>Invoice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1AABC13" w14:textId="77777777" w:rsidR="00ED5FBF" w:rsidRDefault="00860ACD" w:rsidP="009F3112">
            <w:pPr>
              <w:pStyle w:val="Details"/>
            </w:pPr>
            <w:bookmarkStart w:id="0" w:name="InvoiceNumber"/>
            <w:bookmarkEnd w:id="0"/>
            <w:r w:rsidRPr="00860ACD">
              <w:t>{{INVOICE_NUMBER}}</w:t>
            </w:r>
          </w:p>
        </w:tc>
      </w:tr>
      <w:tr w:rsidR="00ED5FBF" w14:paraId="13F9B255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35F9FB7D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231AC1F" w14:textId="77777777" w:rsidR="00ED5FBF" w:rsidRDefault="00ED5FBF">
            <w:pPr>
              <w:pStyle w:val="DetailsFlushRight"/>
            </w:pPr>
            <w:r>
              <w:t/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6A50690" w14:textId="77777777" w:rsidR="00ED5FBF" w:rsidRDefault="00860ACD" w:rsidP="009F3112">
            <w:pPr>
              <w:pStyle w:val="Details"/>
            </w:pPr>
            <w:bookmarkStart w:id="1" w:name="GSTNumber"/>
            <w:bookmarkEnd w:id="1"/>
            <w:r>
              <w:t>136-053-361</w:t>
            </w:r>
          </w:p>
        </w:tc>
      </w:tr>
      <w:tr w:rsidR="00ED5FBF" w14:paraId="474C60A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D3B2F8F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29C6222" w14:textId="77777777" w:rsidR="00ED5FBF" w:rsidRDefault="00ED5FBF">
            <w:pPr>
              <w:pStyle w:val="DetailsFlushRight"/>
            </w:pPr>
            <w:r>
              <w:t>Lead provider’s ref.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46D7C75" w14:textId="77777777" w:rsidR="00ED5FBF" w:rsidRDefault="00860ACD" w:rsidP="009F3112">
            <w:pPr>
              <w:pStyle w:val="Details"/>
            </w:pPr>
            <w:bookmarkStart w:id="2" w:name="LPReference"/>
            <w:bookmarkEnd w:id="2"/>
            <w:r w:rsidRPr="00860ACD">
              <w:t>{{CLIENT</w:t>
            </w:r>
            <w:r>
              <w:t>SUR</w:t>
            </w:r>
            <w:r w:rsidRPr="00860ACD">
              <w:t>NAME}}</w:t>
            </w:r>
          </w:p>
        </w:tc>
      </w:tr>
      <w:tr w:rsidR="00ED5FBF" w14:paraId="1025D818" w14:textId="77777777" w:rsidTr="00ED5FBF">
        <w:trPr>
          <w:cantSplit/>
          <w:trHeight w:hRule="exact" w:val="776"/>
        </w:trPr>
        <w:tc>
          <w:tcPr>
            <w:tcW w:w="6356" w:type="dxa"/>
            <w:gridSpan w:val="4"/>
            <w:vMerge/>
            <w:tcBorders>
              <w:bottom w:val="nil"/>
            </w:tcBorders>
            <w:tcMar>
              <w:right w:w="113" w:type="dxa"/>
            </w:tcMar>
          </w:tcPr>
          <w:p w14:paraId="5823EF4E" w14:textId="77777777" w:rsidR="00ED5FBF" w:rsidRDefault="00ED5FBF"/>
        </w:tc>
        <w:tc>
          <w:tcPr>
            <w:tcW w:w="1786" w:type="dxa"/>
            <w:gridSpan w:val="2"/>
            <w:tcMar>
              <w:left w:w="108" w:type="dxa"/>
            </w:tcMar>
            <w:vAlign w:val="bottom"/>
          </w:tcPr>
          <w:p w14:paraId="75A075F9" w14:textId="77777777" w:rsidR="00ED5FBF" w:rsidRDefault="00ED5FBF">
            <w:pPr>
              <w:pStyle w:val="DetailsFlushRight"/>
            </w:pPr>
          </w:p>
        </w:tc>
        <w:tc>
          <w:tcPr>
            <w:tcW w:w="2492" w:type="dxa"/>
            <w:gridSpan w:val="3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27DACE37" w14:textId="77777777" w:rsidR="00ED5FBF" w:rsidRDefault="00ED5FBF" w:rsidP="009F3112">
            <w:pPr>
              <w:pStyle w:val="Details"/>
            </w:pPr>
          </w:p>
        </w:tc>
      </w:tr>
      <w:tr w:rsidR="00D71398" w14:paraId="685A15E6" w14:textId="77777777" w:rsidTr="00ED5FBF">
        <w:tblPrEx>
          <w:tblCellMar>
            <w:left w:w="108" w:type="dxa"/>
          </w:tblCellMar>
        </w:tblPrEx>
        <w:trPr>
          <w:gridBefore w:val="1"/>
          <w:gridAfter w:val="1"/>
          <w:wBefore w:w="20" w:type="dxa"/>
          <w:wAfter w:w="42" w:type="dxa"/>
          <w:trHeight w:hRule="exact" w:val="125"/>
        </w:trPr>
        <w:tc>
          <w:tcPr>
            <w:tcW w:w="1679" w:type="dxa"/>
            <w:gridSpan w:val="2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16DFC878" w14:textId="77777777" w:rsidR="00D71398" w:rsidRDefault="00D71398">
            <w:pPr>
              <w:pStyle w:val="Details"/>
            </w:pPr>
          </w:p>
        </w:tc>
        <w:tc>
          <w:tcPr>
            <w:tcW w:w="8893" w:type="dxa"/>
            <w:gridSpan w:val="5"/>
            <w:tcBorders>
              <w:top w:val="single" w:sz="18" w:space="0" w:color="999999"/>
            </w:tcBorders>
            <w:vAlign w:val="center"/>
          </w:tcPr>
          <w:p w14:paraId="221A5C77" w14:textId="77777777" w:rsidR="00D71398" w:rsidRDefault="00D71398">
            <w:pPr>
              <w:pStyle w:val="Details"/>
            </w:pPr>
          </w:p>
        </w:tc>
      </w:tr>
      <w:tr w:rsidR="00D71398" w14:paraId="095A34F7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  <w:right w:w="57" w:type="dxa"/>
            </w:tcMar>
            <w:vAlign w:val="bottom"/>
          </w:tcPr>
          <w:p w14:paraId="6306FC22" w14:textId="77777777" w:rsidR="00D71398" w:rsidRDefault="00D71398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E038D8E" w14:textId="77777777" w:rsidR="00D71398" w:rsidRDefault="00D71398" w:rsidP="00374175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3" w:name="POBox"/>
            <w:bookmarkEnd w:id="3"/>
            <w:r>
              <w:tab/>
            </w:r>
            <w:bookmarkStart w:id="4" w:name="City"/>
            <w:bookmarkEnd w:id="4"/>
          </w:p>
        </w:tc>
      </w:tr>
      <w:tr w:rsidR="00D71398" w14:paraId="4E60825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</w:trPr>
        <w:tc>
          <w:tcPr>
            <w:tcW w:w="1256" w:type="dxa"/>
            <w:vAlign w:val="bottom"/>
          </w:tcPr>
          <w:p w14:paraId="64AE99EE" w14:textId="77777777" w:rsidR="00D71398" w:rsidRDefault="00D71398">
            <w:pPr>
              <w:pStyle w:val="8PtDetails"/>
            </w:pPr>
          </w:p>
        </w:tc>
        <w:tc>
          <w:tcPr>
            <w:tcW w:w="9358" w:type="dxa"/>
            <w:gridSpan w:val="7"/>
            <w:tcBorders>
              <w:top w:val="single" w:sz="4" w:space="0" w:color="999999"/>
            </w:tcBorders>
            <w:vAlign w:val="bottom"/>
          </w:tcPr>
          <w:p w14:paraId="19543421" w14:textId="77777777" w:rsidR="00D71398" w:rsidRDefault="00D71398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D71398" w14:paraId="71381FA9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</w:tcMar>
            <w:vAlign w:val="bottom"/>
          </w:tcPr>
          <w:p w14:paraId="67755830" w14:textId="77777777" w:rsidR="00D71398" w:rsidRDefault="009728AE">
            <w:pPr>
              <w:pStyle w:val="Details"/>
            </w:pPr>
            <w:r>
              <w:t>Customer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vAlign w:val="bottom"/>
          </w:tcPr>
          <w:p w14:paraId="1BC50AB2" w14:textId="77777777" w:rsidR="00D71398" w:rsidRDefault="00860ACD" w:rsidP="009F3112">
            <w:pPr>
              <w:pStyle w:val="Details"/>
            </w:pPr>
            <w:bookmarkStart w:id="5" w:name="AidedPerson"/>
            <w:bookmarkEnd w:id="5"/>
            <w:r>
              <w:t>{{CLIENT_NAME}}</w:t>
            </w:r>
          </w:p>
        </w:tc>
      </w:tr>
      <w:tr w:rsidR="00D71398" w14:paraId="55A3597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11237DCC" w14:textId="77777777" w:rsidR="00D71398" w:rsidRDefault="009728AE">
            <w:pPr>
              <w:pStyle w:val="Details"/>
            </w:pPr>
            <w:r>
              <w:t>L</w:t>
            </w:r>
            <w:r w:rsidR="00D71398">
              <w:t>ead provider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199DC810" w14:textId="77777777" w:rsidR="00D71398" w:rsidRDefault="00860ACD" w:rsidP="009F3112">
            <w:pPr>
              <w:pStyle w:val="Details"/>
            </w:pPr>
            <w:bookmarkStart w:id="6" w:name="LeadProvider"/>
            <w:bookmarkEnd w:id="6"/>
            <w:r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5510D631" w14:textId="77777777" w:rsidR="00D71398" w:rsidRDefault="00D71398">
            <w:pPr>
              <w:pStyle w:val="DetailsFlushRight"/>
            </w:pPr>
            <w:r>
              <w:t/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01F6017A" w14:textId="77777777" w:rsidR="00D71398" w:rsidRDefault="00860ACD" w:rsidP="009F3112">
            <w:pPr>
              <w:pStyle w:val="Details"/>
            </w:pPr>
            <w:bookmarkStart w:id="7" w:name="ProviderNumber"/>
            <w:bookmarkEnd w:id="7"/>
            <w:r>
              <w:t>90001</w:t>
            </w:r>
          </w:p>
        </w:tc>
      </w:tr>
      <w:tr w:rsidR="00D71398" w14:paraId="2FD5EC2A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76AC3A9E" w14:textId="77777777" w:rsidR="00D71398" w:rsidRDefault="009728AE">
            <w:pPr>
              <w:pStyle w:val="Details"/>
            </w:pPr>
            <w:r>
              <w:t>L</w:t>
            </w:r>
            <w:r w:rsidR="00D71398">
              <w:t>aw firm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4851B111" w14:textId="77777777" w:rsidR="00D71398" w:rsidRDefault="00860ACD" w:rsidP="009F3112">
            <w:pPr>
              <w:pStyle w:val="Details"/>
            </w:pPr>
            <w:bookmarkStart w:id="8" w:name="LawFirm"/>
            <w:bookmarkEnd w:id="8"/>
            <w:r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0102A1C9" w14:textId="77777777" w:rsidR="00D71398" w:rsidRDefault="00D71398">
            <w:pPr>
              <w:pStyle w:val="DetailsFlushRight"/>
            </w:pPr>
            <w:r>
              <w:t/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5D054FDE" w14:textId="77777777" w:rsidR="00D71398" w:rsidRDefault="00860ACD" w:rsidP="009F3112">
            <w:pPr>
              <w:pStyle w:val="Details"/>
            </w:pPr>
            <w:bookmarkStart w:id="9" w:name="FirmNumber"/>
            <w:bookmarkEnd w:id="9"/>
            <w:r>
              <w:t>90002</w:t>
            </w:r>
          </w:p>
        </w:tc>
      </w:tr>
    </w:tbl>
    <w:p w14:paraId="3CD1D782" w14:textId="77777777" w:rsidR="009728AE" w:rsidRDefault="009728AE" w:rsidP="009728AE">
      <w:pPr>
        <w:pStyle w:val="NoSpacing"/>
      </w:pPr>
    </w:p>
    <w:tbl>
      <w:tblPr>
        <w:tblW w:w="1066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4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4"/>
        <w:gridCol w:w="34"/>
      </w:tblGrid>
      <w:tr w:rsidR="00631C4E" w:rsidRPr="00224017" w14:paraId="0B950F23" w14:textId="77777777" w:rsidTr="00407151">
        <w:trPr>
          <w:trHeight w:hRule="exact" w:val="340"/>
        </w:trPr>
        <w:tc>
          <w:tcPr>
            <w:tcW w:w="3022" w:type="dxa"/>
            <w:gridSpan w:val="5"/>
            <w:shd w:val="clear" w:color="auto" w:fill="999999"/>
            <w:vAlign w:val="center"/>
          </w:tcPr>
          <w:p w14:paraId="59455E4E" w14:textId="77777777" w:rsidR="00631C4E" w:rsidRPr="005139C5" w:rsidRDefault="00631C4E" w:rsidP="00407151">
            <w:pPr>
              <w:pStyle w:val="SectionHeads"/>
            </w:pPr>
            <w:r>
              <w:t>Details of claim</w:t>
            </w:r>
          </w:p>
        </w:tc>
        <w:tc>
          <w:tcPr>
            <w:tcW w:w="7644" w:type="dxa"/>
            <w:gridSpan w:val="7"/>
            <w:tcBorders>
              <w:top w:val="single" w:sz="18" w:space="0" w:color="999999"/>
            </w:tcBorders>
            <w:vAlign w:val="center"/>
          </w:tcPr>
          <w:p w14:paraId="553FCC7F" w14:textId="77777777" w:rsidR="00631C4E" w:rsidRPr="00F808F1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224017" w14:paraId="76D33FEA" w14:textId="77777777" w:rsidTr="00407151">
        <w:trPr>
          <w:trHeight w:hRule="exact" w:val="57"/>
        </w:trPr>
        <w:tc>
          <w:tcPr>
            <w:tcW w:w="3022" w:type="dxa"/>
            <w:gridSpan w:val="5"/>
            <w:vAlign w:val="center"/>
          </w:tcPr>
          <w:p w14:paraId="707273E0" w14:textId="77777777" w:rsidR="00631C4E" w:rsidRDefault="00631C4E" w:rsidP="00407151">
            <w:pPr>
              <w:pStyle w:val="SectionHeads"/>
            </w:pPr>
          </w:p>
        </w:tc>
        <w:tc>
          <w:tcPr>
            <w:tcW w:w="7644" w:type="dxa"/>
            <w:gridSpan w:val="7"/>
            <w:vAlign w:val="center"/>
          </w:tcPr>
          <w:p w14:paraId="71D4411F" w14:textId="77777777" w:rsidR="00631C4E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BE735C" w14:paraId="60AD65D7" w14:textId="77777777" w:rsidTr="00407151">
        <w:trPr>
          <w:gridAfter w:val="1"/>
          <w:wAfter w:w="34" w:type="dxa"/>
          <w:trHeight w:hRule="exact" w:val="284"/>
        </w:trPr>
        <w:tc>
          <w:tcPr>
            <w:tcW w:w="3005" w:type="dxa"/>
            <w:gridSpan w:val="4"/>
            <w:tcMar>
              <w:left w:w="0" w:type="dxa"/>
              <w:right w:w="108" w:type="dxa"/>
            </w:tcMar>
            <w:vAlign w:val="bottom"/>
          </w:tcPr>
          <w:p w14:paraId="2147E560" w14:textId="77777777" w:rsidR="00631C4E" w:rsidRPr="00BE735C" w:rsidRDefault="00631C4E" w:rsidP="00407151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E3766F8" w14:textId="77777777" w:rsidR="00631C4E" w:rsidRPr="003B2120" w:rsidRDefault="00631C4E" w:rsidP="00407151">
            <w:pPr>
              <w:pStyle w:val="CenteredDetails"/>
            </w:pPr>
            <w:bookmarkStart w:id="10" w:name="DateCompleted"/>
            <w:bookmarkEnd w:id="10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0E7622CC" w14:textId="77777777" w:rsidR="00631C4E" w:rsidRPr="00BE735C" w:rsidRDefault="00631C4E" w:rsidP="00407151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65219265" w14:textId="77777777" w:rsidR="00631C4E" w:rsidRPr="00BE735C" w:rsidRDefault="00631C4E" w:rsidP="00407151">
            <w:pPr>
              <w:pStyle w:val="CenteredDetails"/>
            </w:pPr>
            <w:bookmarkStart w:id="11" w:name="PeriodFrom"/>
            <w:bookmarkEnd w:id="11"/>
          </w:p>
        </w:tc>
        <w:tc>
          <w:tcPr>
            <w:tcW w:w="425" w:type="dxa"/>
            <w:vAlign w:val="bottom"/>
          </w:tcPr>
          <w:p w14:paraId="53FA25ED" w14:textId="77777777" w:rsidR="00631C4E" w:rsidRPr="00BE735C" w:rsidRDefault="00631C4E" w:rsidP="00407151">
            <w:pPr>
              <w:pStyle w:val="Details"/>
            </w:pPr>
            <w:r>
              <w:t>to</w:t>
            </w:r>
          </w:p>
        </w:tc>
        <w:tc>
          <w:tcPr>
            <w:tcW w:w="1474" w:type="dxa"/>
            <w:tcBorders>
              <w:bottom w:val="single" w:sz="4" w:space="0" w:color="999999"/>
            </w:tcBorders>
            <w:vAlign w:val="center"/>
          </w:tcPr>
          <w:p w14:paraId="3E8DCAE4" w14:textId="77777777" w:rsidR="00631C4E" w:rsidRPr="00BE735C" w:rsidRDefault="00631C4E" w:rsidP="00407151">
            <w:pPr>
              <w:pStyle w:val="CenteredDetails"/>
            </w:pPr>
            <w:bookmarkStart w:id="12" w:name="PeriodTo"/>
            <w:bookmarkEnd w:id="12"/>
          </w:p>
        </w:tc>
      </w:tr>
      <w:tr w:rsidR="00631C4E" w14:paraId="4C219536" w14:textId="77777777" w:rsidTr="00407151">
        <w:trPr>
          <w:gridAfter w:val="6"/>
          <w:wAfter w:w="7262" w:type="dxa"/>
          <w:trHeight w:hRule="exact" w:val="57"/>
        </w:trPr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7728E13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7654DB56" w14:textId="77777777" w:rsidR="00631C4E" w:rsidRDefault="00631C4E" w:rsidP="00407151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306F62B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3C2AAC52" w14:textId="77777777" w:rsidR="00631C4E" w:rsidRDefault="00631C4E" w:rsidP="00407151">
            <w:pPr>
              <w:pStyle w:val="Details"/>
            </w:pPr>
          </w:p>
        </w:tc>
      </w:tr>
      <w:tr w:rsidR="00631C4E" w14:paraId="1A9EA510" w14:textId="77777777" w:rsidTr="00407151">
        <w:trPr>
          <w:gridAfter w:val="6"/>
          <w:wAfter w:w="7262" w:type="dxa"/>
          <w:trHeight w:hRule="exact" w:val="284"/>
        </w:trPr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2723" w14:textId="77777777" w:rsidR="00631C4E" w:rsidRDefault="00631C4E" w:rsidP="00407151">
            <w:pPr>
              <w:pStyle w:val="Tick"/>
            </w:pPr>
            <w:bookmarkStart w:id="13" w:name="InterimInvoice"/>
            <w:bookmarkEnd w:id="13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4CF8407B" w14:textId="77777777" w:rsidR="00631C4E" w:rsidRDefault="00631C4E" w:rsidP="00407151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CE958F" w14:textId="77777777" w:rsidR="00631C4E" w:rsidRDefault="00631C4E" w:rsidP="00407151">
            <w:pPr>
              <w:pStyle w:val="Tick"/>
            </w:pPr>
            <w:bookmarkStart w:id="14" w:name="FinalInvoice"/>
            <w:bookmarkEnd w:id="14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124C77DA" w14:textId="77777777" w:rsidR="00631C4E" w:rsidRDefault="00631C4E" w:rsidP="00407151">
            <w:pPr>
              <w:pStyle w:val="Details"/>
            </w:pPr>
            <w:r>
              <w:t>Final invoice</w:t>
            </w:r>
          </w:p>
        </w:tc>
      </w:tr>
    </w:tbl>
    <w:p w14:paraId="532F197F" w14:textId="77777777" w:rsidR="000E4BAF" w:rsidRDefault="000E4BAF" w:rsidP="009728AE">
      <w:pPr>
        <w:pStyle w:val="NoSpacing"/>
      </w:pPr>
    </w:p>
    <w:tbl>
      <w:tblPr>
        <w:tblW w:w="106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"/>
        <w:gridCol w:w="8"/>
        <w:gridCol w:w="54"/>
        <w:gridCol w:w="222"/>
        <w:gridCol w:w="2008"/>
        <w:gridCol w:w="276"/>
        <w:gridCol w:w="2028"/>
        <w:gridCol w:w="564"/>
        <w:gridCol w:w="95"/>
        <w:gridCol w:w="170"/>
        <w:gridCol w:w="49"/>
        <w:gridCol w:w="289"/>
        <w:gridCol w:w="200"/>
        <w:gridCol w:w="85"/>
        <w:gridCol w:w="286"/>
        <w:gridCol w:w="166"/>
        <w:gridCol w:w="47"/>
        <w:gridCol w:w="30"/>
        <w:gridCol w:w="76"/>
        <w:gridCol w:w="135"/>
        <w:gridCol w:w="147"/>
        <w:gridCol w:w="137"/>
        <w:gridCol w:w="12"/>
        <w:gridCol w:w="392"/>
        <w:gridCol w:w="131"/>
        <w:gridCol w:w="187"/>
        <w:gridCol w:w="59"/>
        <w:gridCol w:w="242"/>
        <w:gridCol w:w="287"/>
        <w:gridCol w:w="164"/>
        <w:gridCol w:w="123"/>
        <w:gridCol w:w="286"/>
        <w:gridCol w:w="92"/>
        <w:gridCol w:w="41"/>
        <w:gridCol w:w="9"/>
        <w:gridCol w:w="9"/>
        <w:gridCol w:w="140"/>
        <w:gridCol w:w="9"/>
        <w:gridCol w:w="282"/>
        <w:gridCol w:w="425"/>
        <w:gridCol w:w="349"/>
        <w:gridCol w:w="208"/>
        <w:gridCol w:w="19"/>
        <w:gridCol w:w="40"/>
        <w:gridCol w:w="41"/>
        <w:gridCol w:w="15"/>
        <w:gridCol w:w="24"/>
        <w:gridCol w:w="26"/>
      </w:tblGrid>
      <w:tr w:rsidR="00D71398" w14:paraId="1491B23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6577" w:type="dxa"/>
            <w:gridSpan w:val="17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50F2104D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76" w:type="dxa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1683AC7" w14:textId="77777777" w:rsidR="00D71398" w:rsidRDefault="00D71398">
            <w:pPr>
              <w:pStyle w:val="Details"/>
              <w:rPr>
                <w:rStyle w:val="Bold"/>
              </w:rPr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A3D835" w14:textId="77777777" w:rsidR="00D71398" w:rsidRDefault="00D71398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294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6AA4319" w14:textId="77777777" w:rsidR="00D71398" w:rsidRDefault="00D71398">
            <w:pPr>
              <w:pStyle w:val="Heading3"/>
            </w:pPr>
            <w:r>
              <w:t>Fixed fee</w:t>
            </w:r>
          </w:p>
          <w:p w14:paraId="1CDCC165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431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5BF3F2B7" w14:textId="77777777" w:rsidR="00D71398" w:rsidRDefault="00D71398">
            <w:pPr>
              <w:pStyle w:val="Heading3"/>
            </w:pPr>
            <w:r>
              <w:t>Total fixed fees</w:t>
            </w:r>
          </w:p>
          <w:p w14:paraId="38B34B12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15" w:type="dxa"/>
            <w:gridSpan w:val="4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53BD4A" w14:textId="77777777" w:rsidR="00D71398" w:rsidRDefault="00D71398">
            <w:pPr>
              <w:pStyle w:val="Heading3"/>
            </w:pPr>
          </w:p>
        </w:tc>
      </w:tr>
      <w:tr w:rsidR="009E00A3" w14:paraId="2E4B11BD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346F1597" w14:textId="77777777" w:rsidR="009E00A3" w:rsidRDefault="009E00A3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>APPLICANT</w:t>
            </w: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49C1660" w14:textId="77777777" w:rsidR="009E00A3" w:rsidRDefault="009E00A3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313368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31F5765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446897AE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7B8FCDD1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6D7C26F" w14:textId="77777777" w:rsidR="009E00A3" w:rsidRDefault="009E00A3">
            <w:pPr>
              <w:pStyle w:val="DetailsFlushRight"/>
            </w:pPr>
          </w:p>
        </w:tc>
      </w:tr>
      <w:tr w:rsidR="009E00A3" w14:paraId="7B075A7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10F44B57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FB0D9E" w14:textId="77777777" w:rsidR="009E00A3" w:rsidRPr="005A1467" w:rsidRDefault="009E00A3" w:rsidP="005A1467">
            <w:pPr>
              <w:pStyle w:val="Details"/>
            </w:pPr>
            <w:bookmarkStart w:id="15" w:name="Termination"/>
            <w:bookmarkEnd w:id="15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8462509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607C4C6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14DF75" w14:textId="24F27707" w:rsidR="009E00A3" w:rsidRPr="005A1467" w:rsidRDefault="00B53CFB" w:rsidP="005A1467">
            <w:pPr>
              <w:pStyle w:val="DetailsFlushRight"/>
            </w:pPr>
            <w:bookmarkStart w:id="16" w:name="F1"/>
            <w:bookmarkEnd w:id="16"/>
            <w:r>
              <w:t>$290.00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D6B2F" w14:textId="1658788A" w:rsidR="009E00A3" w:rsidRPr="005A1467" w:rsidRDefault="00B53CFB" w:rsidP="005A1467">
            <w:pPr>
              <w:pStyle w:val="DetailsFlushRight"/>
            </w:pPr>
            <w:bookmarkStart w:id="17" w:name="TFF1"/>
            <w:bookmarkEnd w:id="17"/>
            <w:r w:rsidRPr="00B53CFB">
              <w:t>$290.00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D95E88D" w14:textId="77777777" w:rsidR="009E00A3" w:rsidRDefault="009E00A3">
            <w:pPr>
              <w:pStyle w:val="DetailsFlushRight"/>
            </w:pPr>
          </w:p>
        </w:tc>
      </w:tr>
      <w:tr w:rsidR="009E00A3" w14:paraId="261DEF7D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4256635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9CEF246" w14:textId="77777777" w:rsidR="009E00A3" w:rsidRDefault="009E00A3" w:rsidP="005A1467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33113EF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CD6B3FA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C37D34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DA6DF45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D060CB" w14:textId="77777777" w:rsidR="009E00A3" w:rsidRDefault="009E00A3">
            <w:pPr>
              <w:pStyle w:val="DetailsFlushRight"/>
            </w:pPr>
          </w:p>
        </w:tc>
      </w:tr>
      <w:tr w:rsidR="009E00A3" w14:paraId="5BDCDD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5795A89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B932896" w14:textId="77777777" w:rsidR="009E00A3" w:rsidRDefault="009E00A3">
            <w:pPr>
              <w:pStyle w:val="Details"/>
            </w:pPr>
            <w:bookmarkStart w:id="18" w:name="AppOrders"/>
            <w:bookmarkEnd w:id="18"/>
            <w:r>
              <w:t>Application(s)/ 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88F522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C30EFBF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A366C" w14:textId="709EED24" w:rsidR="009E00A3" w:rsidRDefault="00B53CFB">
            <w:pPr>
              <w:pStyle w:val="DetailsFlushRight"/>
            </w:pPr>
            <w:bookmarkStart w:id="19" w:name="F2"/>
            <w:bookmarkEnd w:id="19"/>
            <w:r>
              <w:t>$620.00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B6A460" w14:textId="4C51AD63" w:rsidR="009E00A3" w:rsidRDefault="00B53CFB">
            <w:pPr>
              <w:pStyle w:val="DetailsFlushRight"/>
            </w:pPr>
            <w:bookmarkStart w:id="20" w:name="TFF2"/>
            <w:bookmarkEnd w:id="20"/>
            <w:r w:rsidRPr="00B53CFB">
              <w:t>$620.00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6CCDA3A" w14:textId="77777777" w:rsidR="009E00A3" w:rsidRDefault="009E00A3">
            <w:pPr>
              <w:pStyle w:val="DetailsFlushRight"/>
            </w:pPr>
          </w:p>
        </w:tc>
      </w:tr>
      <w:tr w:rsidR="009E00A3" w14:paraId="06373648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3330FAC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8ED10EE" w14:textId="77777777" w:rsidR="009E00A3" w:rsidRDefault="009E00A3" w:rsidP="005835D0">
            <w:pPr>
              <w:pStyle w:val="Details"/>
            </w:pPr>
            <w:r>
              <w:t xml:space="preserve">Undefended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9AF2CF6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05CC38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66DBB" w14:textId="7A1277DB" w:rsidR="009E00A3" w:rsidRDefault="00B53CFB">
            <w:pPr>
              <w:pStyle w:val="DetailsFlushRight"/>
            </w:pPr>
            <w:bookmarkStart w:id="21" w:name="F3"/>
            <w:bookmarkEnd w:id="21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C8EA6" w14:textId="58BD94CE" w:rsidR="009E00A3" w:rsidRDefault="00B53CFB">
            <w:pPr>
              <w:pStyle w:val="DetailsFlushRight"/>
            </w:pPr>
            <w:bookmarkStart w:id="22" w:name="TFF3"/>
            <w:bookmarkEnd w:id="22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3A96FEA" w14:textId="77777777" w:rsidR="009E00A3" w:rsidRDefault="009E00A3">
            <w:pPr>
              <w:pStyle w:val="DetailsFlushRight"/>
            </w:pPr>
          </w:p>
        </w:tc>
      </w:tr>
      <w:tr w:rsidR="009E00A3" w14:paraId="1DC21852" w14:textId="77777777" w:rsidTr="003F6136">
        <w:trPr>
          <w:gridBefore w:val="1"/>
          <w:gridAfter w:val="2"/>
          <w:wBefore w:w="11" w:type="dxa"/>
          <w:wAfter w:w="50" w:type="dxa"/>
          <w:trHeight w:val="70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2A2C92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FFC8A4B" w14:textId="77777777" w:rsidR="009E00A3" w:rsidRDefault="009E00A3" w:rsidP="005835D0">
            <w:pPr>
              <w:pStyle w:val="Details"/>
            </w:pPr>
            <w:r>
              <w:t xml:space="preserve">Undefended fourth and subsequent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7652545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F7B239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112D59" w14:textId="172F7391" w:rsidR="009E00A3" w:rsidRDefault="00B53CFB">
            <w:pPr>
              <w:pStyle w:val="DetailsFlushRight"/>
            </w:pPr>
            <w:bookmarkStart w:id="23" w:name="F4"/>
            <w:bookmarkEnd w:id="23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592D7" w14:textId="36AE651D" w:rsidR="009E00A3" w:rsidRDefault="00B53CFB">
            <w:pPr>
              <w:pStyle w:val="DetailsFlushRight"/>
            </w:pPr>
            <w:bookmarkStart w:id="24" w:name="TFF4"/>
            <w:bookmarkEnd w:id="24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DEFDF8" w14:textId="77777777" w:rsidR="009E00A3" w:rsidRDefault="009E00A3">
            <w:pPr>
              <w:pStyle w:val="DetailsFlushRight"/>
            </w:pPr>
          </w:p>
        </w:tc>
      </w:tr>
      <w:tr w:rsidR="009E00A3" w14:paraId="1D63959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A2BB39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9968639" w14:textId="77777777" w:rsidR="009E00A3" w:rsidRDefault="009E00A3">
            <w:pPr>
              <w:pStyle w:val="Details"/>
            </w:pPr>
            <w:r>
              <w:t>Defended Protection Order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EA7F9A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D22017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2518" w14:textId="1161E0DE" w:rsidR="009E00A3" w:rsidRDefault="00B53CFB">
            <w:pPr>
              <w:pStyle w:val="DetailsFlushRight"/>
            </w:pPr>
            <w:bookmarkStart w:id="25" w:name="F5"/>
            <w:bookmarkEnd w:id="25"/>
            <w:r>
              <w:t>$430.00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EF518" w14:textId="6D78AEA8" w:rsidR="009E00A3" w:rsidRDefault="00B53CFB">
            <w:pPr>
              <w:pStyle w:val="DetailsFlushRight"/>
            </w:pPr>
            <w:bookmarkStart w:id="26" w:name="TFF5"/>
            <w:bookmarkEnd w:id="26"/>
            <w:r w:rsidRPr="00B53CFB">
              <w:t>$430.00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5ED585C" w14:textId="77777777" w:rsidR="009E00A3" w:rsidRDefault="009E00A3">
            <w:pPr>
              <w:pStyle w:val="DetailsFlushRight"/>
            </w:pPr>
          </w:p>
        </w:tc>
      </w:tr>
      <w:tr w:rsidR="009E00A3" w14:paraId="5066B8E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06DB4D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BBF7BCA" w14:textId="77777777" w:rsidR="009E00A3" w:rsidRDefault="009E00A3" w:rsidP="005835D0">
            <w:pPr>
              <w:pStyle w:val="Details"/>
            </w:pPr>
            <w:r>
              <w:t xml:space="preserve">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BFCCC7F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C3E155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60924" w14:textId="1E55918C" w:rsidR="009E00A3" w:rsidRDefault="00B53CFB">
            <w:pPr>
              <w:pStyle w:val="DetailsFlushRight"/>
            </w:pPr>
            <w:bookmarkStart w:id="27" w:name="F6"/>
            <w:bookmarkEnd w:id="27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59960C" w14:textId="192C86EC" w:rsidR="009E00A3" w:rsidRDefault="00B53CFB">
            <w:pPr>
              <w:pStyle w:val="DetailsFlushRight"/>
            </w:pPr>
            <w:bookmarkStart w:id="28" w:name="TFF6"/>
            <w:bookmarkEnd w:id="28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3DE40C0" w14:textId="77777777" w:rsidR="009E00A3" w:rsidRDefault="009E00A3">
            <w:pPr>
              <w:pStyle w:val="DetailsFlushRight"/>
            </w:pPr>
          </w:p>
        </w:tc>
      </w:tr>
      <w:tr w:rsidR="009E00A3" w14:paraId="37F0EAE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D13843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6825D9" w14:textId="77777777" w:rsidR="009E00A3" w:rsidRDefault="009E00A3" w:rsidP="005835D0">
            <w:pPr>
              <w:pStyle w:val="Details"/>
            </w:pPr>
            <w:r>
              <w:t>Formal proof hearing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80E8E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47F93" w14:textId="4CB123F8" w:rsidR="009E00A3" w:rsidRDefault="00B53CFB">
            <w:pPr>
              <w:pStyle w:val="DetailsFlushRight"/>
            </w:pPr>
            <w:bookmarkStart w:id="29" w:name="FF1"/>
            <w:bookmarkEnd w:id="29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EFC26" w14:textId="21A1C049" w:rsidR="009E00A3" w:rsidRDefault="00B53CFB">
            <w:pPr>
              <w:pStyle w:val="DetailsFlushRight"/>
            </w:pPr>
            <w:bookmarkStart w:id="30" w:name="F7"/>
            <w:bookmarkEnd w:id="30"/>
            <w:r>
              <w:t>$140.00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C1E2B" w14:textId="26B7F1FB" w:rsidR="009E00A3" w:rsidRDefault="00B53CFB">
            <w:pPr>
              <w:pStyle w:val="DetailsFlushRight"/>
            </w:pPr>
            <w:bookmarkStart w:id="31" w:name="TFF7"/>
            <w:bookmarkEnd w:id="31"/>
            <w:r>
              <w:t>{{x*$140.00}}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E8DFB5D" w14:textId="77777777" w:rsidR="009E00A3" w:rsidRDefault="009E00A3">
            <w:pPr>
              <w:pStyle w:val="DetailsFlushRight"/>
            </w:pPr>
          </w:p>
        </w:tc>
      </w:tr>
      <w:tr w:rsidR="009E00A3" w14:paraId="5AAE8BB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070F27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812A8CD" w14:textId="77777777" w:rsidR="009E00A3" w:rsidRDefault="009E00A3" w:rsidP="005835D0">
            <w:pPr>
              <w:pStyle w:val="Details"/>
            </w:pPr>
            <w:r>
              <w:t>Formal proof hearing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E2BE0D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1E30B" w14:textId="42BDAECB" w:rsidR="009E00A3" w:rsidRDefault="00B53CFB">
            <w:pPr>
              <w:pStyle w:val="DetailsFlushRight"/>
            </w:pPr>
            <w:bookmarkStart w:id="32" w:name="FF2"/>
            <w:bookmarkEnd w:id="32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0139B" w14:textId="15BC8BCA" w:rsidR="009E00A3" w:rsidRDefault="00B53CFB">
            <w:pPr>
              <w:pStyle w:val="DetailsFlushRight"/>
            </w:pPr>
            <w:bookmarkStart w:id="33" w:name="F8"/>
            <w:bookmarkEnd w:id="33"/>
            <w:r>
              <w:t>$67.00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D0FC0" w14:textId="3102A0D8" w:rsidR="009E00A3" w:rsidRDefault="00B53CFB">
            <w:pPr>
              <w:pStyle w:val="DetailsFlushRight"/>
            </w:pPr>
            <w:bookmarkStart w:id="34" w:name="TFF8"/>
            <w:bookmarkEnd w:id="34"/>
            <w:r>
              <w:t>{{x*$67.00}}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622EEA" w14:textId="77777777" w:rsidR="009E00A3" w:rsidRDefault="009E00A3">
            <w:pPr>
              <w:pStyle w:val="DetailsFlushRight"/>
            </w:pPr>
          </w:p>
        </w:tc>
      </w:tr>
      <w:tr w:rsidR="009E00A3" w14:paraId="605D8EB4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32DAF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B076716" w14:textId="77777777" w:rsidR="009E00A3" w:rsidRDefault="009E00A3" w:rsidP="000F5809">
            <w:pPr>
              <w:pStyle w:val="Details"/>
            </w:pPr>
            <w:r>
              <w:t xml:space="preserve">Instructing agent – Formal proof </w:t>
            </w:r>
            <w:r>
              <w:rPr>
                <w:vanish/>
              </w:rPr>
              <w:t>earing(s)</w:t>
            </w:r>
            <w:r>
              <w:t>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60A8EBC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290AB" w14:textId="01E78973" w:rsidR="009E00A3" w:rsidRDefault="00B53CFB">
            <w:pPr>
              <w:pStyle w:val="DetailsFlushRight"/>
            </w:pPr>
            <w:bookmarkStart w:id="35" w:name="FF3"/>
            <w:bookmarkEnd w:id="35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4F02D" w14:textId="59E5B419" w:rsidR="009E00A3" w:rsidRDefault="00B53CFB">
            <w:pPr>
              <w:pStyle w:val="DetailsFlushRight"/>
            </w:pPr>
            <w:bookmarkStart w:id="36" w:name="F9"/>
            <w:bookmarkEnd w:id="36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EB228" w14:textId="361DE415" w:rsidR="009E00A3" w:rsidRDefault="00B53CFB">
            <w:pPr>
              <w:pStyle w:val="DetailsFlushRight"/>
            </w:pPr>
            <w:bookmarkStart w:id="37" w:name="TFF9"/>
            <w:bookmarkEnd w:id="37"/>
            <w:r>
              <w:t>{{x*$190.00}}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2C59122" w14:textId="77777777" w:rsidR="009E00A3" w:rsidRDefault="009E00A3">
            <w:pPr>
              <w:pStyle w:val="DetailsFlushRight"/>
            </w:pPr>
          </w:p>
        </w:tc>
      </w:tr>
      <w:tr w:rsidR="009E00A3" w14:paraId="30FBAA3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03888E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3E9B767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82DB2F4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C36F5E4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840127" w14:textId="3A6B32C9" w:rsidR="009E00A3" w:rsidRDefault="00B53CFB">
            <w:pPr>
              <w:pStyle w:val="DetailsFlushRight"/>
            </w:pPr>
            <w:bookmarkStart w:id="38" w:name="F10"/>
            <w:bookmarkEnd w:id="38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D129B" w14:textId="4C8F9C4E" w:rsidR="009E00A3" w:rsidRDefault="00B53CFB">
            <w:pPr>
              <w:pStyle w:val="DetailsFlushRight"/>
            </w:pPr>
            <w:bookmarkStart w:id="39" w:name="TFF10"/>
            <w:bookmarkEnd w:id="39"/>
            <w:r w:rsidRPr="00B53CFB"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E2F8B30" w14:textId="77777777" w:rsidR="009E00A3" w:rsidRDefault="009E00A3">
            <w:pPr>
              <w:pStyle w:val="DetailsFlushRight"/>
            </w:pPr>
          </w:p>
        </w:tc>
      </w:tr>
      <w:tr w:rsidR="009E00A3" w14:paraId="6886FFA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1BD2072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F929EEB" w14:textId="77777777" w:rsidR="009E00A3" w:rsidRDefault="009E00A3" w:rsidP="00DC0C7F">
            <w:pPr>
              <w:pStyle w:val="Details"/>
            </w:pPr>
            <w:r>
              <w:t>If two or more 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6E74743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1A5770E" w14:textId="77777777" w:rsidR="009E00A3" w:rsidRDefault="009E00A3">
            <w:pPr>
              <w:pStyle w:val="DetailsFlushRight"/>
            </w:pPr>
            <w:bookmarkStart w:id="40" w:name="FF4"/>
            <w:bookmarkEnd w:id="40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D54A3F" w14:textId="1E8F6C36" w:rsidR="009E00A3" w:rsidRDefault="00B53CFB">
            <w:pPr>
              <w:pStyle w:val="DetailsFlushRight"/>
            </w:pPr>
            <w:bookmarkStart w:id="41" w:name="F11"/>
            <w:bookmarkEnd w:id="41"/>
            <w:r w:rsidRPr="00B53CFB"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8E3DF5" w14:textId="7F3719AC" w:rsidR="009E00A3" w:rsidRDefault="00B53CFB">
            <w:pPr>
              <w:pStyle w:val="DetailsFlushRight"/>
            </w:pPr>
            <w:bookmarkStart w:id="42" w:name="TFF11"/>
            <w:bookmarkEnd w:id="42"/>
            <w:r w:rsidRPr="00B53CFB"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EBCF92" w14:textId="77777777" w:rsidR="009E00A3" w:rsidRDefault="009E00A3">
            <w:pPr>
              <w:pStyle w:val="DetailsFlushRight"/>
            </w:pPr>
          </w:p>
        </w:tc>
      </w:tr>
      <w:tr w:rsidR="009E00A3" w14:paraId="0DC31C97" w14:textId="77777777" w:rsidTr="007B3291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E09E3C3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7C73779E" w14:textId="77777777" w:rsidR="009E00A3" w:rsidRDefault="009E00A3">
            <w:pPr>
              <w:pStyle w:val="Heading5"/>
            </w:pPr>
            <w:bookmarkStart w:id="43" w:name="Interlocutories"/>
            <w:bookmarkEnd w:id="43"/>
            <w:proofErr w:type="spellStart"/>
            <w:r>
              <w:t>Interlocutories</w:t>
            </w:r>
            <w:proofErr w:type="spellEnd"/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4C0E90C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27B96CEB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F943B15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4AB4196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FFF0BB" w14:textId="77777777" w:rsidR="009E00A3" w:rsidRDefault="009E00A3">
            <w:pPr>
              <w:pStyle w:val="DetailsFlushRight"/>
            </w:pPr>
          </w:p>
        </w:tc>
      </w:tr>
      <w:tr w:rsidR="009E00A3" w:rsidRPr="005A1467" w14:paraId="70D766F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12C7A7D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263D8A3" w14:textId="77777777" w:rsidR="009E00A3" w:rsidRPr="005A1467" w:rsidRDefault="009E00A3" w:rsidP="005A1467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B7ACD23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1CB585" w14:textId="7F07E20B" w:rsidR="009E00A3" w:rsidRPr="005A1467" w:rsidRDefault="00B53CFB" w:rsidP="000E4BAF">
            <w:pPr>
              <w:pStyle w:val="DetailsFlushRight"/>
            </w:pPr>
            <w:bookmarkStart w:id="44" w:name="FF5"/>
            <w:bookmarkEnd w:id="44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C8842" w14:textId="7A80D16D" w:rsidR="009E00A3" w:rsidRPr="005A1467" w:rsidRDefault="00B53CFB" w:rsidP="005A1467">
            <w:pPr>
              <w:pStyle w:val="DetailsFlushRight"/>
            </w:pPr>
            <w:bookmarkStart w:id="45" w:name="F12"/>
            <w:bookmarkEnd w:id="45"/>
            <w:r w:rsidRPr="00B53CFB">
              <w:t>140.00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B416C2" w14:textId="7744FBB9" w:rsidR="009E00A3" w:rsidRPr="005A1467" w:rsidRDefault="00B53CFB" w:rsidP="005A1467">
            <w:pPr>
              <w:pStyle w:val="DetailsFlushRight"/>
            </w:pPr>
            <w:bookmarkStart w:id="46" w:name="TFF12"/>
            <w:bookmarkEnd w:id="46"/>
            <w:r>
              <w:t>{{x*$140.00}}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AD9CE97" w14:textId="77777777" w:rsidR="009E00A3" w:rsidRPr="005A1467" w:rsidRDefault="009E00A3" w:rsidP="005A1467">
            <w:pPr>
              <w:pStyle w:val="Details"/>
            </w:pPr>
          </w:p>
        </w:tc>
      </w:tr>
      <w:tr w:rsidR="009E00A3" w14:paraId="6F946A25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29547EE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3F52C3D" w14:textId="77777777" w:rsidR="009E00A3" w:rsidRDefault="009E00A3">
            <w:pPr>
              <w:pStyle w:val="Heading5"/>
            </w:pPr>
            <w:bookmarkStart w:id="47" w:name="PreHearing"/>
            <w:bookmarkEnd w:id="47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FAECB2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</w:tcBorders>
            <w:vAlign w:val="center"/>
          </w:tcPr>
          <w:p w14:paraId="1FB51481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0E0514A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89B2EBE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45D04F8" w14:textId="77777777" w:rsidR="009E00A3" w:rsidRDefault="009E00A3">
            <w:pPr>
              <w:pStyle w:val="DetailsFlushRight"/>
            </w:pPr>
          </w:p>
        </w:tc>
      </w:tr>
      <w:tr w:rsidR="009E00A3" w14:paraId="7FEDAEEE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BB8F54B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1A70EA4" w14:textId="77777777" w:rsidR="009E00A3" w:rsidRDefault="009E00A3" w:rsidP="00DC0C7F">
            <w:pPr>
              <w:pStyle w:val="Details"/>
            </w:pPr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E9A5F6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E9095ED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D46A7B" w14:textId="4EA0C3EF" w:rsidR="009E00A3" w:rsidRDefault="00B53CFB">
            <w:pPr>
              <w:pStyle w:val="DetailsFlushRight"/>
            </w:pPr>
            <w:bookmarkStart w:id="48" w:name="F13"/>
            <w:bookmarkEnd w:id="48"/>
            <w:r>
              <w:t>$620.00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05D229" w14:textId="2A0A6A49" w:rsidR="009E00A3" w:rsidRDefault="00B53CFB">
            <w:pPr>
              <w:pStyle w:val="DetailsFlushRight"/>
            </w:pPr>
            <w:bookmarkStart w:id="49" w:name="TFF13"/>
            <w:bookmarkEnd w:id="49"/>
            <w:r>
              <w:t>$620.00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5C7B2A" w14:textId="77777777" w:rsidR="009E00A3" w:rsidRDefault="009E00A3">
            <w:pPr>
              <w:pStyle w:val="DetailsFlushRight"/>
            </w:pPr>
          </w:p>
        </w:tc>
      </w:tr>
      <w:tr w:rsidR="009E00A3" w14:paraId="1D46046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C5CD4E6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605FBB" w14:textId="77777777" w:rsidR="009E00A3" w:rsidRDefault="009E00A3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C458384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D33F16" w14:textId="1E6E95F2" w:rsidR="009E00A3" w:rsidRDefault="00B53CFB">
            <w:pPr>
              <w:pStyle w:val="DetailsFlushRight"/>
            </w:pPr>
            <w:bookmarkStart w:id="50" w:name="FF6"/>
            <w:bookmarkEnd w:id="50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80A8E" w14:textId="6EE11656" w:rsidR="009E00A3" w:rsidRDefault="00B53CFB">
            <w:pPr>
              <w:pStyle w:val="DetailsFlushRight"/>
            </w:pPr>
            <w:bookmarkStart w:id="51" w:name="F14"/>
            <w:bookmarkEnd w:id="51"/>
            <w:r>
              <w:t>$140.00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C214" w14:textId="6C51CA2E" w:rsidR="009E00A3" w:rsidRDefault="00B53CFB">
            <w:pPr>
              <w:pStyle w:val="DetailsFlushRight"/>
            </w:pPr>
            <w:bookmarkStart w:id="52" w:name="TFF14"/>
            <w:bookmarkEnd w:id="52"/>
            <w:r>
              <w:t>{{x*$140.00}}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C074099" w14:textId="77777777" w:rsidR="009E00A3" w:rsidRDefault="009E00A3">
            <w:pPr>
              <w:pStyle w:val="DetailsFlushRight"/>
            </w:pPr>
          </w:p>
        </w:tc>
      </w:tr>
      <w:tr w:rsidR="009E00A3" w14:paraId="4760A76F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2249115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FDE910B" w14:textId="77777777" w:rsidR="009E00A3" w:rsidRDefault="009E00A3" w:rsidP="00DC0C7F">
            <w:pPr>
              <w:pStyle w:val="Details"/>
            </w:pPr>
            <w:r>
              <w:t>Judicial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6F3899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DB2B1B" w14:textId="0F26B748" w:rsidR="009E00A3" w:rsidRDefault="00B53CFB">
            <w:pPr>
              <w:pStyle w:val="DetailsFlushRight"/>
            </w:pPr>
            <w:bookmarkStart w:id="53" w:name="FF7"/>
            <w:bookmarkEnd w:id="53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11AFBC" w14:textId="26D87F2D" w:rsidR="009E00A3" w:rsidRDefault="00B53CFB">
            <w:pPr>
              <w:pStyle w:val="DetailsFlushRight"/>
            </w:pPr>
            <w:bookmarkStart w:id="54" w:name="F15"/>
            <w:bookmarkEnd w:id="54"/>
            <w:r>
              <w:t>$67.00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F7B9E" w14:textId="49AB85DA" w:rsidR="009E00A3" w:rsidRDefault="00B53CFB">
            <w:pPr>
              <w:pStyle w:val="DetailsFlushRight"/>
            </w:pPr>
            <w:bookmarkStart w:id="55" w:name="TFF15"/>
            <w:bookmarkEnd w:id="55"/>
            <w:r>
              <w:t>{{x*$67.00}}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4861858" w14:textId="77777777" w:rsidR="009E00A3" w:rsidRDefault="009E00A3">
            <w:pPr>
              <w:pStyle w:val="DetailsFlushRight"/>
            </w:pPr>
          </w:p>
        </w:tc>
      </w:tr>
      <w:tr w:rsidR="009E00A3" w14:paraId="67A656C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2042164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381F1E3" w14:textId="77777777" w:rsidR="009E00A3" w:rsidRDefault="009E00A3" w:rsidP="005835D0">
            <w:pPr>
              <w:pStyle w:val="Details"/>
            </w:pPr>
            <w:r>
              <w:t>Instructing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B29754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84AFCF" w14:textId="7685A79A" w:rsidR="009E00A3" w:rsidRDefault="00B53CFB">
            <w:pPr>
              <w:pStyle w:val="DetailsFlushRight"/>
            </w:pPr>
            <w:bookmarkStart w:id="56" w:name="FF8"/>
            <w:bookmarkEnd w:id="56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96693" w14:textId="4350C32A" w:rsidR="009E00A3" w:rsidRDefault="00B53CFB">
            <w:pPr>
              <w:pStyle w:val="DetailsFlushRight"/>
            </w:pPr>
            <w:bookmarkStart w:id="57" w:name="F16"/>
            <w:bookmarkEnd w:id="57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0EF18" w14:textId="27213BA7" w:rsidR="009E00A3" w:rsidRDefault="00B53CFB">
            <w:pPr>
              <w:pStyle w:val="DetailsFlushRight"/>
            </w:pPr>
            <w:bookmarkStart w:id="58" w:name="TFF16"/>
            <w:bookmarkEnd w:id="58"/>
            <w:r>
              <w:t>{{x*$190.00}}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12F74" w14:textId="77777777" w:rsidR="009E00A3" w:rsidRDefault="009E00A3">
            <w:pPr>
              <w:pStyle w:val="DetailsFlushRight"/>
            </w:pPr>
          </w:p>
        </w:tc>
      </w:tr>
      <w:tr w:rsidR="009E00A3" w14:paraId="78ACD63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35BB767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097E394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E0273A9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3F1C24DD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BEFF8A" w14:textId="36060C2D" w:rsidR="009E00A3" w:rsidRDefault="00B53CFB">
            <w:pPr>
              <w:pStyle w:val="DetailsFlushRight"/>
            </w:pPr>
            <w:bookmarkStart w:id="59" w:name="F17"/>
            <w:bookmarkEnd w:id="59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E0F05" w14:textId="458A3573" w:rsidR="009E00A3" w:rsidRDefault="00B53CFB">
            <w:pPr>
              <w:pStyle w:val="DetailsFlushRight"/>
            </w:pPr>
            <w:bookmarkStart w:id="60" w:name="TFF17"/>
            <w:bookmarkEnd w:id="60"/>
            <w:r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273345E" w14:textId="77777777" w:rsidR="009E00A3" w:rsidRDefault="009E00A3">
            <w:pPr>
              <w:pStyle w:val="DetailsFlushRight"/>
            </w:pPr>
          </w:p>
        </w:tc>
      </w:tr>
      <w:tr w:rsidR="009E00A3" w14:paraId="56717C79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9A39EB4" w14:textId="77777777" w:rsidR="009E00A3" w:rsidRDefault="009E00A3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50C303D" w14:textId="77777777" w:rsidR="009E00A3" w:rsidRDefault="009E00A3">
            <w:pPr>
              <w:pStyle w:val="Heading5"/>
            </w:pPr>
            <w:bookmarkStart w:id="61" w:name="DefendedHearings"/>
            <w:bookmarkEnd w:id="61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FA36DA0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BB16852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FFBD96B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BD0D097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4DEE7DA" w14:textId="77777777" w:rsidR="009E00A3" w:rsidRDefault="009E00A3">
            <w:pPr>
              <w:pStyle w:val="DetailsFlushRight"/>
            </w:pPr>
          </w:p>
        </w:tc>
      </w:tr>
      <w:tr w:rsidR="009E00A3" w14:paraId="5A0110B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AC1057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FBD2CA" w14:textId="77777777" w:rsidR="009E00A3" w:rsidRDefault="009E00A3" w:rsidP="000700CF">
            <w:pPr>
              <w:pStyle w:val="Details"/>
            </w:pPr>
            <w:r>
              <w:t>Complying with Judge’s directions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CD27570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0F00C4E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4ABCF" w14:textId="371035D3" w:rsidR="009E00A3" w:rsidRDefault="00B53CFB">
            <w:pPr>
              <w:pStyle w:val="DetailsFlushRight"/>
            </w:pPr>
            <w:bookmarkStart w:id="62" w:name="F18"/>
            <w:bookmarkEnd w:id="62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FE2C3" w14:textId="66E74DF1" w:rsidR="009E00A3" w:rsidRDefault="00B53CFB">
            <w:pPr>
              <w:pStyle w:val="DetailsFlushRight"/>
            </w:pPr>
            <w:bookmarkStart w:id="63" w:name="TFF18"/>
            <w:bookmarkEnd w:id="63"/>
            <w:r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47B51E2" w14:textId="77777777" w:rsidR="009E00A3" w:rsidRDefault="009E00A3">
            <w:pPr>
              <w:pStyle w:val="DetailsFlushRight"/>
            </w:pPr>
          </w:p>
        </w:tc>
      </w:tr>
      <w:tr w:rsidR="009E00A3" w14:paraId="1D233D7C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EAE623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F8BCC9E" w14:textId="77777777" w:rsidR="009E00A3" w:rsidRDefault="009E00A3" w:rsidP="005A1467">
            <w:pPr>
              <w:pStyle w:val="Details"/>
            </w:pPr>
            <w:r>
              <w:t>Defended hearing(s)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135A5A3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028B2" w14:textId="08DC6B1A" w:rsidR="009E00A3" w:rsidRDefault="00B53CFB">
            <w:pPr>
              <w:pStyle w:val="DetailsFlushRight"/>
            </w:pPr>
            <w:bookmarkStart w:id="64" w:name="FF9"/>
            <w:bookmarkEnd w:id="64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C5FD44" w14:textId="4DEBAC38" w:rsidR="009E00A3" w:rsidRDefault="00B53CFB">
            <w:pPr>
              <w:pStyle w:val="DetailsFlushRight"/>
            </w:pPr>
            <w:bookmarkStart w:id="65" w:name="F19"/>
            <w:bookmarkEnd w:id="65"/>
            <w:r>
              <w:t>$160.00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21A47" w14:textId="1FDDC28E" w:rsidR="009E00A3" w:rsidRDefault="00B53CFB">
            <w:pPr>
              <w:pStyle w:val="DetailsFlushRight"/>
            </w:pPr>
            <w:bookmarkStart w:id="66" w:name="TFF19"/>
            <w:bookmarkEnd w:id="66"/>
            <w:r>
              <w:t>{{x*$160.00}}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4070A4F" w14:textId="77777777" w:rsidR="009E00A3" w:rsidRDefault="009E00A3">
            <w:pPr>
              <w:pStyle w:val="DetailsFlushRight"/>
            </w:pPr>
          </w:p>
        </w:tc>
      </w:tr>
      <w:tr w:rsidR="009E00A3" w14:paraId="38E7E019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BFA8E25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62C01F4" w14:textId="77777777" w:rsidR="009E00A3" w:rsidRDefault="009E00A3" w:rsidP="005A1467">
            <w:pPr>
              <w:pStyle w:val="Details"/>
            </w:pPr>
            <w:r>
              <w:t>Defended hearing(s)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1539F51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13D0AC" w14:textId="64B1BACF" w:rsidR="009E00A3" w:rsidRDefault="00B53CFB">
            <w:pPr>
              <w:pStyle w:val="DetailsFlushRight"/>
            </w:pPr>
            <w:bookmarkStart w:id="67" w:name="FF10"/>
            <w:bookmarkEnd w:id="67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9460D" w14:textId="6D293E8D" w:rsidR="009E00A3" w:rsidRDefault="00B53CFB">
            <w:pPr>
              <w:pStyle w:val="DetailsFlushRight"/>
            </w:pPr>
            <w:bookmarkStart w:id="68" w:name="F20"/>
            <w:bookmarkEnd w:id="68"/>
            <w:r>
              <w:t>$67.00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14C51" w14:textId="6187730E" w:rsidR="009E00A3" w:rsidRDefault="00B53CFB">
            <w:pPr>
              <w:pStyle w:val="DetailsFlushRight"/>
            </w:pPr>
            <w:bookmarkStart w:id="69" w:name="TFF20"/>
            <w:bookmarkEnd w:id="69"/>
            <w:r>
              <w:t>{{x*$67.00}}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F19B956" w14:textId="77777777" w:rsidR="009E00A3" w:rsidRDefault="009E00A3">
            <w:pPr>
              <w:pStyle w:val="DetailsFlushRight"/>
            </w:pPr>
          </w:p>
        </w:tc>
      </w:tr>
      <w:tr w:rsidR="009E00A3" w14:paraId="49614C2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28D0057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652DA9A" w14:textId="77777777" w:rsidR="009E00A3" w:rsidRDefault="009E00A3" w:rsidP="00DC0C7F">
            <w:pPr>
              <w:pStyle w:val="Details"/>
            </w:pPr>
            <w:r>
              <w:t>Defended hearing(s)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992D59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D7C48" w14:textId="387A5CC5" w:rsidR="009E00A3" w:rsidRDefault="00B53CFB">
            <w:pPr>
              <w:pStyle w:val="DetailsFlushRight"/>
            </w:pPr>
            <w:bookmarkStart w:id="70" w:name="FF11"/>
            <w:bookmarkEnd w:id="70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45C4E6" w14:textId="51657F13" w:rsidR="009E00A3" w:rsidRDefault="00B53CFB">
            <w:pPr>
              <w:pStyle w:val="DetailsFlushRight"/>
            </w:pPr>
            <w:bookmarkStart w:id="71" w:name="F21"/>
            <w:bookmarkEnd w:id="71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973A" w14:textId="7DB11C41" w:rsidR="009E00A3" w:rsidRDefault="00B53CFB">
            <w:pPr>
              <w:pStyle w:val="DetailsFlushRight"/>
            </w:pPr>
            <w:bookmarkStart w:id="72" w:name="TFF21"/>
            <w:bookmarkEnd w:id="72"/>
            <w:r>
              <w:t>{{x*$190.00}}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1796696" w14:textId="77777777" w:rsidR="009E00A3" w:rsidRDefault="009E00A3">
            <w:pPr>
              <w:pStyle w:val="DetailsFlushRight"/>
            </w:pPr>
          </w:p>
        </w:tc>
      </w:tr>
      <w:tr w:rsidR="009E00A3" w14:paraId="0E649F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4B34ED5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DE412F9" w14:textId="77777777" w:rsidR="009E00A3" w:rsidRDefault="009E00A3" w:rsidP="00DC0C7F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B8D33F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A8CC3DE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30D65" w14:textId="24D57158" w:rsidR="009E00A3" w:rsidRDefault="00B53CFB">
            <w:pPr>
              <w:pStyle w:val="DetailsFlushRight"/>
            </w:pPr>
            <w:bookmarkStart w:id="73" w:name="F22"/>
            <w:bookmarkEnd w:id="73"/>
            <w:r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6584D3" w14:textId="02343E99" w:rsidR="009E00A3" w:rsidRDefault="00B53CFB">
            <w:pPr>
              <w:pStyle w:val="DetailsFlushRight"/>
            </w:pPr>
            <w:bookmarkStart w:id="74" w:name="TFF22"/>
            <w:bookmarkEnd w:id="74"/>
            <w:r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58823" w14:textId="77777777" w:rsidR="009E00A3" w:rsidRDefault="009E00A3">
            <w:pPr>
              <w:pStyle w:val="DetailsFlushRight"/>
            </w:pPr>
          </w:p>
        </w:tc>
      </w:tr>
      <w:tr w:rsidR="009E00A3" w14:paraId="420AD9A0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45506375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80464E2" w14:textId="77777777" w:rsidR="009E00A3" w:rsidRDefault="009E00A3" w:rsidP="000C71C5">
            <w:pPr>
              <w:pStyle w:val="Heading5"/>
            </w:pPr>
            <w:bookmarkStart w:id="75" w:name="Subsequent"/>
            <w:bookmarkEnd w:id="75"/>
            <w:r>
              <w:t>Subsequent Direction(s)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B9F02BA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E385E21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</w:tcBorders>
            <w:vAlign w:val="center"/>
          </w:tcPr>
          <w:p w14:paraId="137FF98C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</w:tcBorders>
            <w:vAlign w:val="center"/>
          </w:tcPr>
          <w:p w14:paraId="2F95365E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A538B12" w14:textId="77777777" w:rsidR="009E00A3" w:rsidRDefault="009E00A3">
            <w:pPr>
              <w:pStyle w:val="DetailsFlushRight"/>
            </w:pPr>
          </w:p>
        </w:tc>
      </w:tr>
      <w:tr w:rsidR="009E00A3" w14:paraId="4DE48A6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54BAFC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3A371A2" w14:textId="77777777" w:rsidR="009E00A3" w:rsidRDefault="009E00A3">
            <w:pPr>
              <w:pStyle w:val="Details"/>
            </w:pPr>
            <w:r>
              <w:t>Application to discharge any existing Protection Order(s) when required to do so in</w:t>
            </w:r>
          </w:p>
          <w:p w14:paraId="204B35DC" w14:textId="77777777" w:rsidR="009E00A3" w:rsidRDefault="009E00A3" w:rsidP="00576955">
            <w:pPr>
              <w:pStyle w:val="Details"/>
            </w:pPr>
            <w:r>
              <w:t>order to progress another proceeding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05E02E1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31A12FEE" w14:textId="77777777" w:rsidR="009E00A3" w:rsidRDefault="009E00A3">
            <w:pPr>
              <w:pStyle w:val="Details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0FB88E2A" w14:textId="77777777" w:rsidR="009E00A3" w:rsidRDefault="009E00A3">
            <w:pPr>
              <w:pStyle w:val="Details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363294CF" w14:textId="77777777" w:rsidR="009E00A3" w:rsidRDefault="009E00A3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83A1D7" w14:textId="77777777" w:rsidR="009E00A3" w:rsidRDefault="009E00A3">
            <w:pPr>
              <w:pStyle w:val="DetailsFlushRight"/>
            </w:pPr>
          </w:p>
        </w:tc>
      </w:tr>
      <w:tr w:rsidR="009E00A3" w14:paraId="756418F3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39D5379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598378D" w14:textId="77777777" w:rsidR="009E00A3" w:rsidRDefault="009E00A3">
            <w:pPr>
              <w:pStyle w:val="Details"/>
            </w:pP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B97F9F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5D0EC3" w14:textId="770EDF56" w:rsidR="009E00A3" w:rsidRDefault="00B53CFB" w:rsidP="00576955">
            <w:pPr>
              <w:pStyle w:val="DetailsFlushRight"/>
            </w:pPr>
            <w:bookmarkStart w:id="76" w:name="SD1"/>
            <w:bookmarkEnd w:id="76"/>
            <w:r>
              <w:t>X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C11C1" w14:textId="7FE203F7" w:rsidR="009E00A3" w:rsidRDefault="00B53CFB" w:rsidP="00576955">
            <w:pPr>
              <w:pStyle w:val="DetailsFlushRight"/>
            </w:pPr>
            <w:bookmarkStart w:id="77" w:name="SD2"/>
            <w:bookmarkEnd w:id="77"/>
            <w:r>
              <w:t>$430.00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11D475" w14:textId="19B9A313" w:rsidR="009E00A3" w:rsidRDefault="00B53CFB" w:rsidP="00576955">
            <w:pPr>
              <w:pStyle w:val="DetailsFlushRight"/>
            </w:pPr>
            <w:bookmarkStart w:id="78" w:name="SD3"/>
            <w:bookmarkEnd w:id="78"/>
            <w:r>
              <w:t>{{x*$430.00}}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E1060F3" w14:textId="77777777" w:rsidR="009E00A3" w:rsidRDefault="009E00A3">
            <w:pPr>
              <w:pStyle w:val="DetailsFlushRight"/>
            </w:pPr>
          </w:p>
        </w:tc>
      </w:tr>
      <w:tr w:rsidR="000C71C5" w14:paraId="3DEFCB92" w14:textId="77777777" w:rsidTr="003F6136">
        <w:trPr>
          <w:gridBefore w:val="1"/>
          <w:gridAfter w:val="2"/>
          <w:wBefore w:w="11" w:type="dxa"/>
          <w:wAfter w:w="50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1C1E17D8" w14:textId="77777777" w:rsidR="000C71C5" w:rsidRDefault="000C71C5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49856CCB" w14:textId="77777777" w:rsidR="000C71C5" w:rsidRDefault="000C71C5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EAB91D9" w14:textId="77777777" w:rsidR="000C71C5" w:rsidRDefault="000C71C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3706ED1A" w14:textId="77777777" w:rsidR="000C71C5" w:rsidRDefault="000C71C5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1FC2CBEC" w14:textId="77777777" w:rsidR="000C71C5" w:rsidRDefault="000C71C5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0F15EF89" w14:textId="77777777" w:rsidR="000C71C5" w:rsidRDefault="000C71C5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793033B" w14:textId="77777777" w:rsidR="000C71C5" w:rsidRDefault="000C71C5">
            <w:pPr>
              <w:pStyle w:val="DetailsFlushRight"/>
            </w:pPr>
          </w:p>
        </w:tc>
      </w:tr>
      <w:tr w:rsidR="00F60891" w14:paraId="0A0FFE16" w14:textId="77777777" w:rsidTr="003F6136">
        <w:trPr>
          <w:gridAfter w:val="2"/>
          <w:wAfter w:w="50" w:type="dxa"/>
          <w:trHeight w:hRule="exact" w:val="113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3361716A" w14:textId="77777777" w:rsidR="00F60891" w:rsidRDefault="00F60891" w:rsidP="008079F4">
            <w:pPr>
              <w:pStyle w:val="HiddenText"/>
            </w:pPr>
          </w:p>
        </w:tc>
        <w:tc>
          <w:tcPr>
            <w:tcW w:w="4650" w:type="dxa"/>
            <w:gridSpan w:val="30"/>
            <w:tcBorders>
              <w:left w:val="nil"/>
            </w:tcBorders>
            <w:vAlign w:val="center"/>
          </w:tcPr>
          <w:p w14:paraId="3C48AD06" w14:textId="77777777" w:rsidR="00F60891" w:rsidRDefault="00F60891" w:rsidP="008079F4">
            <w:pPr>
              <w:pStyle w:val="HiddenText"/>
              <w:rPr>
                <w:rStyle w:val="Bold"/>
              </w:rPr>
            </w:pPr>
          </w:p>
        </w:tc>
        <w:tc>
          <w:tcPr>
            <w:tcW w:w="1388" w:type="dxa"/>
            <w:gridSpan w:val="9"/>
            <w:tcBorders>
              <w:bottom w:val="single" w:sz="4" w:space="0" w:color="999999"/>
            </w:tcBorders>
            <w:vAlign w:val="center"/>
          </w:tcPr>
          <w:p w14:paraId="4B229DE4" w14:textId="77777777" w:rsidR="00F60891" w:rsidRDefault="00F60891" w:rsidP="008079F4">
            <w:pPr>
              <w:pStyle w:val="HiddenText"/>
            </w:pPr>
          </w:p>
        </w:tc>
      </w:tr>
      <w:tr w:rsidR="006D04EB" w14:paraId="5A65D3C6" w14:textId="77777777" w:rsidTr="006D04EB">
        <w:trPr>
          <w:gridAfter w:val="2"/>
          <w:wAfter w:w="50" w:type="dxa"/>
        </w:trPr>
        <w:tc>
          <w:tcPr>
            <w:tcW w:w="2303" w:type="dxa"/>
            <w:gridSpan w:val="5"/>
            <w:tcMar>
              <w:left w:w="108" w:type="dxa"/>
            </w:tcMar>
            <w:vAlign w:val="center"/>
          </w:tcPr>
          <w:p w14:paraId="229345B2" w14:textId="77777777" w:rsidR="006D04EB" w:rsidRDefault="006D04EB" w:rsidP="00BD4407">
            <w:pPr>
              <w:pStyle w:val="HiddenText"/>
            </w:pPr>
            <w:bookmarkStart w:id="79" w:name="Total1" w:colFirst="0" w:colLast="1"/>
          </w:p>
        </w:tc>
        <w:tc>
          <w:tcPr>
            <w:tcW w:w="2304" w:type="dxa"/>
            <w:gridSpan w:val="2"/>
            <w:vAlign w:val="center"/>
          </w:tcPr>
          <w:p w14:paraId="06E57DE2" w14:textId="77777777" w:rsidR="006D04EB" w:rsidRDefault="006D04EB" w:rsidP="00BD4407">
            <w:pPr>
              <w:pStyle w:val="HiddenText"/>
            </w:pPr>
            <w:bookmarkStart w:id="80" w:name="Total2"/>
            <w:bookmarkEnd w:id="80"/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2D1AEDC4" w14:textId="77777777" w:rsidR="006D04EB" w:rsidRDefault="006D04EB" w:rsidP="004F5B6F">
            <w:pPr>
              <w:pStyle w:val="DetailsFlushRight"/>
            </w:pPr>
            <w:r>
              <w:rPr>
                <w:rStyle w:val="Bold"/>
              </w:rPr>
              <w:t>Total fixed fees</w:t>
            </w:r>
            <w:r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20478C" w14:textId="37E9B1AE" w:rsidR="006D04EB" w:rsidRDefault="006D04EB" w:rsidP="004F5B6F">
            <w:pPr>
              <w:pStyle w:val="Totals"/>
            </w:pPr>
            <w:r>
              <w:t>$</w:t>
            </w:r>
            <w:r>
              <w:tab/>
            </w:r>
            <w:r w:rsidR="00B53CFB">
              <w:t>{{ta}}</w:t>
            </w:r>
          </w:p>
        </w:tc>
      </w:tr>
      <w:bookmarkEnd w:id="79"/>
      <w:tr w:rsidR="00ED5FBF" w14:paraId="67156649" w14:textId="77777777" w:rsidTr="003F6136">
        <w:trPr>
          <w:gridAfter w:val="2"/>
          <w:wAfter w:w="50" w:type="dxa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0F7A2DD2" w14:textId="77777777" w:rsidR="00ED5FBF" w:rsidRDefault="00ED5FBF" w:rsidP="004F5B6F">
            <w:pPr>
              <w:pStyle w:val="DetailsFlushRight"/>
            </w:pPr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5D3C916D" w14:textId="77777777" w:rsidR="00ED5FBF" w:rsidRPr="00ED5FBF" w:rsidRDefault="00ED5FBF" w:rsidP="004F5B6F">
            <w:pPr>
              <w:pStyle w:val="DetailsFlushRight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 w:rsidR="00067C47">
              <w:rPr>
                <w:rStyle w:val="Bold"/>
              </w:rPr>
              <w:t>f</w:t>
            </w:r>
            <w:r>
              <w:rPr>
                <w:rStyle w:val="Bold"/>
              </w:rPr>
              <w:t xml:space="preserve">ixed </w:t>
            </w:r>
            <w:r w:rsidR="00067C47">
              <w:rPr>
                <w:rStyle w:val="Bold"/>
              </w:rPr>
              <w:t>f</w:t>
            </w:r>
            <w:r>
              <w:rPr>
                <w:rStyle w:val="Bold"/>
              </w:rPr>
              <w:t xml:space="preserve">ee </w:t>
            </w:r>
            <w:r w:rsidR="00067C47">
              <w:rPr>
                <w:rStyle w:val="Bold"/>
              </w:rPr>
              <w:t>p</w:t>
            </w:r>
            <w:r>
              <w:rPr>
                <w:rStyle w:val="Bold"/>
              </w:rPr>
              <w:t xml:space="preserve">lus </w:t>
            </w:r>
            <w:r w:rsidR="00067C47">
              <w:rPr>
                <w:rStyle w:val="Bold"/>
              </w:rPr>
              <w:t>a</w:t>
            </w:r>
            <w:r>
              <w:rPr>
                <w:rStyle w:val="Bold"/>
              </w:rPr>
              <w:t xml:space="preserve">ctivities </w:t>
            </w:r>
            <w:r>
              <w:rPr>
                <w:rStyle w:val="Bold"/>
                <w:b w:val="0"/>
              </w:rPr>
              <w:t>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3EF04" w14:textId="2C7BCD51" w:rsidR="00ED5FBF" w:rsidRDefault="00ED5FBF" w:rsidP="004F5B6F">
            <w:pPr>
              <w:pStyle w:val="Totals"/>
            </w:pPr>
            <w:r>
              <w:t>$</w:t>
            </w:r>
            <w:r w:rsidR="00840CFF">
              <w:tab/>
            </w:r>
            <w:bookmarkStart w:id="81" w:name="TotalFixedFees"/>
            <w:bookmarkEnd w:id="81"/>
            <w:r w:rsidR="00B53CFB">
              <w:t>{{tffp}}</w:t>
            </w:r>
          </w:p>
        </w:tc>
      </w:tr>
      <w:tr w:rsidR="00F60891" w14:paraId="5D22197D" w14:textId="77777777" w:rsidTr="003F6136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3B01E5B2" w14:textId="77777777" w:rsidR="00F60891" w:rsidRDefault="00F60891" w:rsidP="004F5B6F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52D5BC13" w14:textId="77777777" w:rsidR="00F60891" w:rsidRDefault="00F60891" w:rsidP="004F5B6F">
            <w:pPr>
              <w:pStyle w:val="DetailsFlushRight"/>
            </w:pPr>
            <w:r>
              <w:rPr>
                <w:rStyle w:val="Bold"/>
              </w:rPr>
              <w:t>Total disbursements</w:t>
            </w:r>
            <w:r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CF9A5" w14:textId="4000BA6F" w:rsidR="00F60891" w:rsidRDefault="00F60891" w:rsidP="004F5B6F">
            <w:pPr>
              <w:pStyle w:val="Totals"/>
            </w:pPr>
            <w:r>
              <w:t>$</w:t>
            </w:r>
            <w:r>
              <w:tab/>
            </w:r>
            <w:bookmarkStart w:id="82" w:name="TotalDisb"/>
            <w:bookmarkEnd w:id="82"/>
            <w:r w:rsidR="00B53CFB">
              <w:t>{{td}}</w:t>
            </w:r>
          </w:p>
        </w:tc>
      </w:tr>
      <w:tr w:rsidR="00F60891" w14:paraId="677C6D84" w14:textId="77777777" w:rsidTr="003F6136">
        <w:trPr>
          <w:gridAfter w:val="2"/>
          <w:wAfter w:w="50" w:type="dxa"/>
        </w:trPr>
        <w:tc>
          <w:tcPr>
            <w:tcW w:w="2579" w:type="dxa"/>
            <w:gridSpan w:val="6"/>
            <w:tcMar>
              <w:left w:w="108" w:type="dxa"/>
            </w:tcMar>
            <w:vAlign w:val="center"/>
          </w:tcPr>
          <w:p w14:paraId="0038B57E" w14:textId="77777777" w:rsidR="00F60891" w:rsidRDefault="00F60891" w:rsidP="004F5B6F">
            <w:pPr>
              <w:pStyle w:val="HiddenText"/>
            </w:pPr>
            <w:bookmarkStart w:id="83" w:name="SubTotal"/>
            <w:bookmarkEnd w:id="83"/>
          </w:p>
        </w:tc>
        <w:tc>
          <w:tcPr>
            <w:tcW w:w="2592" w:type="dxa"/>
            <w:gridSpan w:val="2"/>
            <w:vAlign w:val="center"/>
          </w:tcPr>
          <w:p w14:paraId="1A975787" w14:textId="77777777" w:rsidR="00F60891" w:rsidRDefault="00F60891" w:rsidP="004F5B6F">
            <w:pPr>
              <w:pStyle w:val="HiddenText"/>
            </w:pPr>
            <w:bookmarkStart w:id="84" w:name="GST"/>
            <w:bookmarkEnd w:id="84"/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3B0584BA" w14:textId="77777777" w:rsidR="00F60891" w:rsidRDefault="00F60891" w:rsidP="004F5B6F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GST*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C19BA2" w14:textId="5B8EB43C" w:rsidR="00F60891" w:rsidRDefault="00F60891" w:rsidP="004F5B6F">
            <w:pPr>
              <w:pStyle w:val="Totals"/>
            </w:pPr>
            <w:r>
              <w:t>$</w:t>
            </w:r>
            <w:r>
              <w:tab/>
            </w:r>
            <w:bookmarkStart w:id="85" w:name="TotalGST"/>
            <w:bookmarkEnd w:id="85"/>
            <w:r w:rsidR="00B53CFB">
              <w:t>{{tgst}}</w:t>
            </w:r>
          </w:p>
        </w:tc>
      </w:tr>
      <w:tr w:rsidR="006206F3" w14:paraId="54434F80" w14:textId="77777777" w:rsidTr="00FE4B4B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2B824EBA" w14:textId="77777777" w:rsidR="006206F3" w:rsidRDefault="006206F3" w:rsidP="004F5B6F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4112ED04" w14:textId="77777777" w:rsidR="006206F3" w:rsidRPr="006206F3" w:rsidRDefault="006206F3" w:rsidP="004F5B6F">
            <w:pPr>
              <w:pStyle w:val="DetailsFlushRight"/>
              <w:rPr>
                <w:rStyle w:val="Bold"/>
                <w:b w:val="0"/>
                <w:bCs/>
              </w:rPr>
            </w:pPr>
            <w:r>
              <w:rPr>
                <w:rStyle w:val="Bold"/>
              </w:rPr>
              <w:t>Total mileage</w:t>
            </w:r>
            <w:r>
              <w:rPr>
                <w:rStyle w:val="Bold"/>
                <w:b w:val="0"/>
                <w:bCs/>
              </w:rPr>
              <w:t xml:space="preserve"> (no GST)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B9C2E" w14:textId="08F56B4B" w:rsidR="006206F3" w:rsidRDefault="006206F3" w:rsidP="004F5B6F">
            <w:pPr>
              <w:pStyle w:val="Totals"/>
            </w:pPr>
            <w:r>
              <w:t>$</w:t>
            </w:r>
            <w:bookmarkStart w:id="86" w:name="Mileage"/>
            <w:bookmarkEnd w:id="86"/>
            <w:r>
              <w:tab/>
            </w:r>
            <w:r w:rsidR="00B53CFB">
              <w:t>{{m}}</w:t>
            </w:r>
          </w:p>
        </w:tc>
      </w:tr>
      <w:tr w:rsidR="00F60891" w14:paraId="028D529C" w14:textId="77777777" w:rsidTr="006206F3">
        <w:trPr>
          <w:gridAfter w:val="2"/>
          <w:wAfter w:w="50" w:type="dxa"/>
        </w:trPr>
        <w:tc>
          <w:tcPr>
            <w:tcW w:w="6946" w:type="dxa"/>
            <w:gridSpan w:val="21"/>
            <w:tcMar>
              <w:left w:w="0" w:type="dxa"/>
            </w:tcMar>
            <w:vAlign w:val="center"/>
          </w:tcPr>
          <w:p w14:paraId="354DC395" w14:textId="77777777" w:rsidR="00F60891" w:rsidRDefault="00F60891" w:rsidP="004F5B6F">
            <w:pPr>
              <w:pStyle w:val="8PtDetails"/>
            </w:pPr>
            <w:r>
              <w:t>*If you are not registered for GST, you will be paid the GST excl. amount</w:t>
            </w:r>
            <w:r w:rsidR="006206F3">
              <w:t>. There is no GST on mileage.</w:t>
            </w:r>
          </w:p>
        </w:tc>
        <w:tc>
          <w:tcPr>
            <w:tcW w:w="2311" w:type="dxa"/>
            <w:gridSpan w:val="16"/>
            <w:tcBorders>
              <w:right w:val="single" w:sz="4" w:space="0" w:color="999999"/>
            </w:tcBorders>
            <w:vAlign w:val="center"/>
          </w:tcPr>
          <w:p w14:paraId="0354FC0E" w14:textId="77777777" w:rsidR="00F60891" w:rsidRDefault="00F60891" w:rsidP="004F5B6F">
            <w:pPr>
              <w:pStyle w:val="DetailsFlushRight"/>
            </w:pPr>
            <w:r>
              <w:rPr>
                <w:rStyle w:val="Bold"/>
              </w:rPr>
              <w:t>Total amount</w:t>
            </w:r>
            <w:r>
              <w:t xml:space="preserve"> (incl.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565F27" w14:textId="53D3ED22" w:rsidR="00F60891" w:rsidRDefault="00F60891" w:rsidP="004F5B6F">
            <w:pPr>
              <w:pStyle w:val="Totals"/>
            </w:pPr>
            <w:r>
              <w:t>$</w:t>
            </w:r>
            <w:r>
              <w:tab/>
            </w:r>
            <w:bookmarkStart w:id="87" w:name="TotalAmount"/>
            <w:bookmarkEnd w:id="87"/>
            <w:r w:rsidR="00B53CFB">
              <w:t>{{total}}</w:t>
            </w:r>
          </w:p>
        </w:tc>
      </w:tr>
      <w:tr w:rsidR="00F60891" w14:paraId="26ED8B84" w14:textId="77777777" w:rsidTr="006206F3">
        <w:trPr>
          <w:gridAfter w:val="4"/>
          <w:wAfter w:w="106" w:type="dxa"/>
          <w:trHeight w:hRule="exact" w:val="907"/>
        </w:trPr>
        <w:tc>
          <w:tcPr>
            <w:tcW w:w="10589" w:type="dxa"/>
            <w:gridSpan w:val="44"/>
            <w:tcMar>
              <w:left w:w="0" w:type="dxa"/>
            </w:tcMar>
            <w:vAlign w:val="center"/>
          </w:tcPr>
          <w:p w14:paraId="02A6E33F" w14:textId="77777777" w:rsidR="009E3B14" w:rsidRDefault="009E3B14" w:rsidP="004F5B6F">
            <w:pPr>
              <w:pStyle w:val="Totals"/>
            </w:pPr>
          </w:p>
          <w:p w14:paraId="5768A0AF" w14:textId="77777777" w:rsidR="009E3B14" w:rsidRPr="009E3B14" w:rsidRDefault="009E3B14" w:rsidP="009E3B14"/>
          <w:p w14:paraId="63E93E45" w14:textId="77777777" w:rsidR="009E3B14" w:rsidRPr="009E3B14" w:rsidRDefault="009E3B14" w:rsidP="009E3B14"/>
          <w:p w14:paraId="0606DA6D" w14:textId="77777777" w:rsidR="009E3B14" w:rsidRPr="009E3B14" w:rsidRDefault="009E3B14" w:rsidP="009E3B14"/>
          <w:p w14:paraId="4FF636A7" w14:textId="77777777" w:rsidR="009E3B14" w:rsidRDefault="009E3B14" w:rsidP="009E3B14"/>
          <w:p w14:paraId="339B8135" w14:textId="77777777" w:rsidR="009E3B14" w:rsidRPr="009E3B14" w:rsidRDefault="009E3B14" w:rsidP="009E3B14"/>
          <w:p w14:paraId="6FB88E3D" w14:textId="77777777" w:rsidR="009E3B14" w:rsidRDefault="009E3B14" w:rsidP="009E3B14"/>
          <w:p w14:paraId="1635BF03" w14:textId="77777777" w:rsidR="00F60891" w:rsidRPr="009E3B14" w:rsidRDefault="00F60891" w:rsidP="009E3B14"/>
        </w:tc>
      </w:tr>
      <w:tr w:rsidR="00F60891" w14:paraId="1D9A6646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020E0DFD" w14:textId="77777777" w:rsidR="00F60891" w:rsidRDefault="00F60891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3B5DE0" w14:textId="77777777" w:rsidR="00F60891" w:rsidRDefault="00F60891" w:rsidP="00D227EB">
            <w:pPr>
              <w:pStyle w:val="Heading5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8D58B5" w14:textId="77777777" w:rsidR="00F60891" w:rsidRDefault="00F60891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3990EB99" w14:textId="77777777" w:rsidR="00F60891" w:rsidRDefault="00F60891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07AB303E" w14:textId="77777777" w:rsidR="00F60891" w:rsidRDefault="00F60891">
            <w:pPr>
              <w:pStyle w:val="Details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4D665DF7" w14:textId="77777777" w:rsidR="00F60891" w:rsidRDefault="00F60891">
            <w:pPr>
              <w:pStyle w:val="Details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B2FA358" w14:textId="77777777" w:rsidR="00F60891" w:rsidRDefault="00F60891">
            <w:pPr>
              <w:pStyle w:val="DetailsFlushRight"/>
            </w:pPr>
          </w:p>
        </w:tc>
      </w:tr>
      <w:tr w:rsidR="00D71398" w14:paraId="2C33AE72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7525648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RESPONDENT</w:t>
            </w: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CC4F39B" w14:textId="77777777" w:rsidR="00D71398" w:rsidRPr="00D227EB" w:rsidRDefault="00D227EB" w:rsidP="00D227EB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AC246EA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A277565" w14:textId="77777777" w:rsidR="00D71398" w:rsidRDefault="00D71398">
            <w:pPr>
              <w:pStyle w:val="Details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16CF7D3C" w14:textId="77777777" w:rsidR="00D71398" w:rsidRDefault="00D71398">
            <w:pPr>
              <w:pStyle w:val="Details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31041C99" w14:textId="77777777" w:rsidR="00D71398" w:rsidRDefault="00D71398">
            <w:pPr>
              <w:pStyle w:val="Details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C9DD19" w14:textId="77777777" w:rsidR="00D71398" w:rsidRDefault="00D71398">
            <w:pPr>
              <w:pStyle w:val="DetailsFlushRight"/>
            </w:pPr>
          </w:p>
        </w:tc>
      </w:tr>
      <w:tr w:rsidR="00D227EB" w14:paraId="3F0A4AB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55B82541" w14:textId="77777777" w:rsidR="00D227EB" w:rsidRDefault="00D227E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47A004A" w14:textId="77777777" w:rsidR="00D227EB" w:rsidRPr="00D227EB" w:rsidRDefault="00D227EB" w:rsidP="00D227EB">
            <w:pPr>
              <w:pStyle w:val="Details"/>
            </w:pPr>
            <w:bookmarkStart w:id="88" w:name="Termination2"/>
            <w:bookmarkEnd w:id="88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69C9E9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2073BDDF" w14:textId="77777777" w:rsidR="00D227EB" w:rsidRDefault="00D227E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47DFC4" w14:textId="77777777" w:rsidR="00D227EB" w:rsidRDefault="00D227EB" w:rsidP="00014B4D">
            <w:pPr>
              <w:pStyle w:val="DetailsFlushRight"/>
            </w:pPr>
            <w:bookmarkStart w:id="89" w:name="F23"/>
            <w:bookmarkEnd w:id="8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02E2E" w14:textId="77777777" w:rsidR="00D227EB" w:rsidRDefault="00D227EB" w:rsidP="00014B4D">
            <w:pPr>
              <w:pStyle w:val="DetailsFlushRight"/>
            </w:pPr>
            <w:bookmarkStart w:id="90" w:name="TFF23"/>
            <w:bookmarkEnd w:id="9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D87B98" w14:textId="77777777" w:rsidR="00D227EB" w:rsidRDefault="00D227EB">
            <w:pPr>
              <w:pStyle w:val="DetailsFlushRight"/>
            </w:pPr>
          </w:p>
        </w:tc>
      </w:tr>
      <w:tr w:rsidR="00D227EB" w14:paraId="2B870A37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08E20A4F" w14:textId="77777777" w:rsidR="00D227EB" w:rsidRDefault="00D227EB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2B21D6A" w14:textId="77777777" w:rsidR="00D227EB" w:rsidRDefault="00D227EB" w:rsidP="00D227EB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61F457F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58B9F8BE" w14:textId="77777777" w:rsidR="00D227EB" w:rsidRDefault="00D227E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1888888" w14:textId="77777777" w:rsidR="00D227EB" w:rsidRDefault="00D227EB" w:rsidP="00014B4D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DEABEBF" w14:textId="77777777" w:rsidR="00D227EB" w:rsidRDefault="00D227EB" w:rsidP="00014B4D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A46A18" w14:textId="77777777" w:rsidR="00D227EB" w:rsidRDefault="00D227EB">
            <w:pPr>
              <w:pStyle w:val="DetailsFlushRight"/>
            </w:pPr>
          </w:p>
        </w:tc>
      </w:tr>
      <w:tr w:rsidR="00D227EB" w14:paraId="03D9A5E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769F9E3E" w14:textId="77777777" w:rsidR="00D227EB" w:rsidRDefault="00D227EB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486AE8D" w14:textId="77777777" w:rsidR="00D227EB" w:rsidRDefault="00D227EB">
            <w:pPr>
              <w:pStyle w:val="Details"/>
            </w:pPr>
            <w:bookmarkStart w:id="91" w:name="RespOrders"/>
            <w:bookmarkEnd w:id="91"/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344FF" w14:textId="77777777" w:rsidR="00D227EB" w:rsidRDefault="00D227E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2DAA216" w14:textId="77777777" w:rsidR="00D227EB" w:rsidRDefault="00D227E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8E95B" w14:textId="77777777" w:rsidR="00D227EB" w:rsidRDefault="00D227EB" w:rsidP="00014B4D">
            <w:pPr>
              <w:pStyle w:val="DetailsFlushRight"/>
            </w:pPr>
            <w:bookmarkStart w:id="92" w:name="F24"/>
            <w:bookmarkEnd w:id="9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6D06DA" w14:textId="77777777" w:rsidR="00D227EB" w:rsidRDefault="00D227EB" w:rsidP="00014B4D">
            <w:pPr>
              <w:pStyle w:val="DetailsFlushRight"/>
            </w:pPr>
            <w:bookmarkStart w:id="93" w:name="TFF24"/>
            <w:bookmarkEnd w:id="9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CAC94E9" w14:textId="77777777" w:rsidR="00D227EB" w:rsidRDefault="00D227EB">
            <w:pPr>
              <w:pStyle w:val="DetailsFlushRight"/>
            </w:pPr>
          </w:p>
        </w:tc>
      </w:tr>
      <w:tr w:rsidR="00D71398" w14:paraId="2194A657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FBF7BE5" w14:textId="77777777" w:rsidR="00D71398" w:rsidRDefault="00D71398">
            <w:pPr>
              <w:pStyle w:val="Heading5"/>
              <w:jc w:val="center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000D145" w14:textId="77777777" w:rsidR="00D71398" w:rsidRDefault="005835D0">
            <w:pPr>
              <w:pStyle w:val="Details"/>
            </w:pPr>
            <w:r>
              <w:t>Objection to p</w:t>
            </w:r>
            <w:r w:rsidR="00D227EB">
              <w:t>rogramme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A68E5B6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5413FF2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3F23D3" w14:textId="77777777" w:rsidR="00D71398" w:rsidRDefault="00D71398" w:rsidP="00014B4D">
            <w:pPr>
              <w:pStyle w:val="DetailsFlushRight"/>
            </w:pPr>
            <w:bookmarkStart w:id="94" w:name="F25"/>
            <w:bookmarkEnd w:id="9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E0142" w14:textId="77777777" w:rsidR="00D71398" w:rsidRDefault="00D71398" w:rsidP="00014B4D">
            <w:pPr>
              <w:pStyle w:val="DetailsFlushRight"/>
            </w:pPr>
            <w:bookmarkStart w:id="95" w:name="TFF25"/>
            <w:bookmarkEnd w:id="9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93363D" w14:textId="77777777" w:rsidR="00D71398" w:rsidRDefault="00D71398">
            <w:pPr>
              <w:pStyle w:val="DetailsFlushRight"/>
            </w:pPr>
          </w:p>
        </w:tc>
      </w:tr>
      <w:tr w:rsidR="00D71398" w14:paraId="518110B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EBE2BD3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0A41DC9" w14:textId="77777777" w:rsidR="00D71398" w:rsidRDefault="00D227EB" w:rsidP="005835D0">
            <w:pPr>
              <w:pStyle w:val="Details"/>
            </w:pPr>
            <w:r>
              <w:t xml:space="preserve">Defended </w:t>
            </w:r>
            <w:r w:rsidR="005835D0">
              <w:t>s</w:t>
            </w:r>
            <w:r>
              <w:t xml:space="preserve">econd and </w:t>
            </w:r>
            <w:r w:rsidR="005835D0">
              <w:t>t</w:t>
            </w:r>
            <w:r>
              <w:t xml:space="preserve">hird </w:t>
            </w:r>
            <w:r w:rsidR="007C752B">
              <w:t>Family</w:t>
            </w:r>
            <w:r>
              <w:t xml:space="preserve"> Violence </w:t>
            </w:r>
            <w:r w:rsidR="005835D0">
              <w:t>a</w:t>
            </w:r>
            <w:r>
              <w:t>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3178394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81FC39E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A0722C" w14:textId="77777777" w:rsidR="00D71398" w:rsidRDefault="00D71398" w:rsidP="00014B4D">
            <w:pPr>
              <w:pStyle w:val="DetailsFlushRight"/>
            </w:pPr>
            <w:bookmarkStart w:id="96" w:name="F26"/>
            <w:bookmarkEnd w:id="9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8B96F" w14:textId="77777777" w:rsidR="00D71398" w:rsidRDefault="00D71398" w:rsidP="00014B4D">
            <w:pPr>
              <w:pStyle w:val="DetailsFlushRight"/>
            </w:pPr>
            <w:bookmarkStart w:id="97" w:name="TFF26"/>
            <w:bookmarkEnd w:id="9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FE9AAF" w14:textId="77777777" w:rsidR="00D71398" w:rsidRDefault="00D71398">
            <w:pPr>
              <w:pStyle w:val="DetailsFlushRight"/>
            </w:pPr>
          </w:p>
        </w:tc>
      </w:tr>
      <w:tr w:rsidR="00D71398" w14:paraId="2366279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F6B91A6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3CBF8497" w14:textId="77777777" w:rsidR="00D71398" w:rsidRDefault="00DC0C7F">
            <w:pPr>
              <w:pStyle w:val="Details"/>
            </w:pPr>
            <w:r>
              <w:t>Additional f</w:t>
            </w:r>
            <w:r w:rsidR="00D227EB">
              <w:t>actors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1A4E754A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EF668F4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54702" w14:textId="77777777" w:rsidR="00D71398" w:rsidRDefault="00D71398" w:rsidP="00014B4D">
            <w:pPr>
              <w:pStyle w:val="DetailsFlushRight"/>
            </w:pPr>
            <w:bookmarkStart w:id="98" w:name="F27"/>
            <w:bookmarkEnd w:id="9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2206EB" w14:textId="77777777" w:rsidR="00D71398" w:rsidRDefault="00D71398" w:rsidP="00014B4D">
            <w:pPr>
              <w:pStyle w:val="DetailsFlushRight"/>
            </w:pPr>
            <w:bookmarkStart w:id="99" w:name="TFF27"/>
            <w:bookmarkEnd w:id="9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70547D" w14:textId="77777777" w:rsidR="00D71398" w:rsidRDefault="00D71398">
            <w:pPr>
              <w:pStyle w:val="DetailsFlushRight"/>
            </w:pPr>
          </w:p>
        </w:tc>
      </w:tr>
      <w:tr w:rsidR="00D71398" w14:paraId="0B1E191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21088539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EEBA13D" w14:textId="77777777" w:rsidR="00D71398" w:rsidRDefault="00D227EB" w:rsidP="00DC0C7F">
            <w:pPr>
              <w:pStyle w:val="Details"/>
            </w:pPr>
            <w:r>
              <w:t xml:space="preserve">If two or more </w:t>
            </w:r>
            <w:r w:rsidR="00DC0C7F">
              <w:t>a</w:t>
            </w:r>
            <w:r>
              <w:t xml:space="preserve">dditional </w:t>
            </w:r>
            <w:r w:rsidR="00DC0C7F">
              <w:t>f</w:t>
            </w:r>
            <w:r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0959095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54D85B6D" w14:textId="77777777" w:rsidR="00D71398" w:rsidRDefault="00D71398">
            <w:pPr>
              <w:pStyle w:val="DetailsFlushRight"/>
            </w:pPr>
            <w:bookmarkStart w:id="100" w:name="FF12"/>
            <w:bookmarkEnd w:id="10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384063" w14:textId="77777777" w:rsidR="00D71398" w:rsidRDefault="00D71398" w:rsidP="00014B4D">
            <w:pPr>
              <w:pStyle w:val="DetailsFlushRight"/>
            </w:pPr>
            <w:bookmarkStart w:id="101" w:name="F28"/>
            <w:bookmarkEnd w:id="10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ADD00" w14:textId="77777777" w:rsidR="00D71398" w:rsidRDefault="00D71398" w:rsidP="00014B4D">
            <w:pPr>
              <w:pStyle w:val="DetailsFlushRight"/>
            </w:pPr>
            <w:bookmarkStart w:id="102" w:name="TFF28"/>
            <w:bookmarkEnd w:id="10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CD03F8" w14:textId="77777777" w:rsidR="00D71398" w:rsidRDefault="00D71398">
            <w:pPr>
              <w:pStyle w:val="DetailsFlushRight"/>
            </w:pPr>
          </w:p>
        </w:tc>
      </w:tr>
      <w:tr w:rsidR="00D71398" w14:paraId="3FB7EBCA" w14:textId="77777777" w:rsidTr="007B3291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1CB437BB" w14:textId="77777777" w:rsidR="00D71398" w:rsidRDefault="00D71398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8CACE42" w14:textId="77777777" w:rsidR="00D71398" w:rsidRDefault="00D71398">
            <w:pPr>
              <w:pStyle w:val="Heading5"/>
            </w:pPr>
            <w:bookmarkStart w:id="103" w:name="PHMatters"/>
            <w:bookmarkEnd w:id="103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57A533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8696C98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77DF9B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4CA15BA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B040EE" w14:textId="77777777" w:rsidR="00D71398" w:rsidRDefault="00D71398">
            <w:pPr>
              <w:pStyle w:val="DetailsFlushRight"/>
            </w:pPr>
          </w:p>
        </w:tc>
      </w:tr>
      <w:tr w:rsidR="00D71398" w14:paraId="3BC46E8E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0DDD6B7E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27182B7" w14:textId="77777777" w:rsidR="00D71398" w:rsidRDefault="00D71398" w:rsidP="00DC0C7F">
            <w:pPr>
              <w:pStyle w:val="Details"/>
            </w:pPr>
            <w:r>
              <w:t>Pre-</w:t>
            </w:r>
            <w:r w:rsidR="00DC0C7F">
              <w:t>h</w:t>
            </w:r>
            <w:r>
              <w:t xml:space="preserve">earing </w:t>
            </w:r>
            <w:r w:rsidR="00DC0C7F">
              <w:t>m</w:t>
            </w:r>
            <w:r>
              <w:t>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B053F6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2291E807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F0EFC" w14:textId="77777777" w:rsidR="00D71398" w:rsidRDefault="00D71398">
            <w:pPr>
              <w:pStyle w:val="DetailsFlushRight"/>
            </w:pPr>
            <w:bookmarkStart w:id="104" w:name="F29"/>
            <w:bookmarkEnd w:id="10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CD75" w14:textId="77777777" w:rsidR="00D71398" w:rsidRDefault="00D71398">
            <w:pPr>
              <w:pStyle w:val="DetailsFlushRight"/>
            </w:pPr>
            <w:bookmarkStart w:id="105" w:name="TFF29"/>
            <w:bookmarkEnd w:id="10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8CD01A3" w14:textId="77777777" w:rsidR="00D71398" w:rsidRDefault="00D71398">
            <w:pPr>
              <w:pStyle w:val="DetailsFlushRight"/>
            </w:pPr>
          </w:p>
        </w:tc>
      </w:tr>
      <w:tr w:rsidR="00D71398" w14:paraId="7F4D187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79D21B18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C665BF0" w14:textId="77777777" w:rsidR="00D71398" w:rsidRDefault="00D71398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DE1AF2C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A1289" w14:textId="77777777" w:rsidR="00D71398" w:rsidRDefault="00D71398">
            <w:pPr>
              <w:pStyle w:val="DetailsFlushRight"/>
            </w:pPr>
            <w:bookmarkStart w:id="106" w:name="FF13"/>
            <w:bookmarkEnd w:id="106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75ECA9" w14:textId="77777777" w:rsidR="00D71398" w:rsidRDefault="00D71398">
            <w:pPr>
              <w:pStyle w:val="DetailsFlushRight"/>
            </w:pPr>
            <w:bookmarkStart w:id="107" w:name="F30"/>
            <w:bookmarkEnd w:id="10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4CF88" w14:textId="77777777" w:rsidR="00D71398" w:rsidRDefault="00D71398">
            <w:pPr>
              <w:pStyle w:val="DetailsFlushRight"/>
            </w:pPr>
            <w:bookmarkStart w:id="108" w:name="TFF30"/>
            <w:bookmarkEnd w:id="10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19A80D3" w14:textId="77777777" w:rsidR="00D71398" w:rsidRDefault="00D71398">
            <w:pPr>
              <w:pStyle w:val="DetailsFlushRight"/>
            </w:pPr>
          </w:p>
        </w:tc>
      </w:tr>
      <w:tr w:rsidR="00D71398" w14:paraId="32F3677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BB13439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2D4D31" w14:textId="77777777" w:rsidR="00D71398" w:rsidRDefault="00D71398">
            <w:pPr>
              <w:pStyle w:val="Details"/>
            </w:pPr>
            <w:r>
              <w:t>Ju</w:t>
            </w:r>
            <w:r w:rsidR="00DC0C7F">
              <w:t>dicial Conference(s) – Hearing t</w:t>
            </w:r>
            <w:r>
              <w:t>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CF72C84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38405" w14:textId="77777777" w:rsidR="00D71398" w:rsidRDefault="00D71398">
            <w:pPr>
              <w:pStyle w:val="DetailsFlushRight"/>
            </w:pPr>
            <w:bookmarkStart w:id="109" w:name="FF14"/>
            <w:bookmarkEnd w:id="109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C72E7" w14:textId="77777777" w:rsidR="00D71398" w:rsidRDefault="00D71398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F105DF" w14:textId="77777777" w:rsidR="00D71398" w:rsidRDefault="00D71398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47B22CF" w14:textId="77777777" w:rsidR="00D71398" w:rsidRDefault="00D71398">
            <w:pPr>
              <w:pStyle w:val="DetailsFlushRight"/>
            </w:pPr>
          </w:p>
        </w:tc>
      </w:tr>
      <w:tr w:rsidR="00D71398" w14:paraId="07A84B4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3ED63633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AEA0BCF" w14:textId="77777777" w:rsidR="00D71398" w:rsidRDefault="00D71398" w:rsidP="00DC0C7F">
            <w:pPr>
              <w:pStyle w:val="Details"/>
            </w:pPr>
            <w:r>
              <w:t>Instructin</w:t>
            </w:r>
            <w:r w:rsidR="00D227EB">
              <w:t xml:space="preserve">g </w:t>
            </w:r>
            <w:r w:rsidR="00DC0C7F">
              <w:t>a</w:t>
            </w:r>
            <w:r w:rsidR="00D227EB">
              <w:t>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FD3D067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ECED8" w14:textId="77777777" w:rsidR="00D71398" w:rsidRDefault="00D71398">
            <w:pPr>
              <w:pStyle w:val="DetailsFlushRight"/>
            </w:pPr>
            <w:bookmarkStart w:id="112" w:name="FF15"/>
            <w:bookmarkEnd w:id="112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1FCA0" w14:textId="77777777" w:rsidR="00D71398" w:rsidRDefault="00D71398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C55CE4" w14:textId="77777777" w:rsidR="00D71398" w:rsidRDefault="00D71398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A897DB4" w14:textId="77777777" w:rsidR="00D71398" w:rsidRDefault="00D71398">
            <w:pPr>
              <w:pStyle w:val="DetailsFlushRight"/>
            </w:pPr>
          </w:p>
        </w:tc>
      </w:tr>
      <w:tr w:rsidR="00D71398" w14:paraId="566444C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E5D3B1C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B18A39" w14:textId="77777777" w:rsidR="00D71398" w:rsidRDefault="00D71398">
            <w:pPr>
              <w:pStyle w:val="Details"/>
            </w:pPr>
            <w:r>
              <w:t>Addition</w:t>
            </w:r>
            <w:r w:rsidR="00DC0C7F">
              <w:t>al f</w:t>
            </w:r>
            <w:r w:rsidR="00212495"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B107982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2125108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B93D2" w14:textId="77777777" w:rsidR="00D71398" w:rsidRDefault="00D71398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22B922" w14:textId="77777777" w:rsidR="00D71398" w:rsidRDefault="00D71398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524F8A8" w14:textId="77777777" w:rsidR="00D71398" w:rsidRDefault="00D71398">
            <w:pPr>
              <w:pStyle w:val="DetailsFlushRight"/>
            </w:pPr>
          </w:p>
        </w:tc>
      </w:tr>
      <w:tr w:rsidR="00D71398" w14:paraId="21338C60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</w:tcBorders>
            <w:shd w:val="clear" w:color="auto" w:fill="D9D9D9"/>
          </w:tcPr>
          <w:p w14:paraId="5FAFA13E" w14:textId="77777777" w:rsidR="00D71398" w:rsidRDefault="00D71398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6FC9B9A3" w14:textId="77777777" w:rsidR="00D71398" w:rsidRDefault="00D71398">
            <w:pPr>
              <w:pStyle w:val="Heading5"/>
            </w:pPr>
            <w:bookmarkStart w:id="117" w:name="DMatters"/>
            <w:bookmarkEnd w:id="117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8E3948F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DC6EC78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36A8C1E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98E0A2D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92951CA" w14:textId="77777777" w:rsidR="00D71398" w:rsidRDefault="00D71398">
            <w:pPr>
              <w:pStyle w:val="DetailsFlushRight"/>
            </w:pPr>
          </w:p>
        </w:tc>
      </w:tr>
      <w:tr w:rsidR="00266F15" w14:paraId="28C3502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519CF81F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DE78E6A" w14:textId="77777777" w:rsidR="00266F15" w:rsidRDefault="005835D0" w:rsidP="000700CF">
            <w:pPr>
              <w:pStyle w:val="Details"/>
            </w:pPr>
            <w:r>
              <w:t xml:space="preserve">Complying with </w:t>
            </w:r>
            <w:r w:rsidR="000700CF">
              <w:t>J</w:t>
            </w:r>
            <w:r w:rsidR="00266F15">
              <w:t>udge’s direction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74F211F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1B666FA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992796" w14:textId="77777777" w:rsidR="00266F15" w:rsidRDefault="00266F15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8A21" w14:textId="77777777" w:rsidR="00266F15" w:rsidRDefault="00266F15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0FB5EE" w14:textId="77777777" w:rsidR="00266F15" w:rsidRDefault="00266F15">
            <w:pPr>
              <w:pStyle w:val="DetailsFlushRight"/>
            </w:pPr>
          </w:p>
        </w:tc>
      </w:tr>
      <w:tr w:rsidR="00D71398" w14:paraId="0AB57A8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7E739E4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CA4C97B" w14:textId="77777777" w:rsidR="00D71398" w:rsidRDefault="00EE0267" w:rsidP="00266F15">
            <w:pPr>
              <w:pStyle w:val="Details"/>
            </w:pPr>
            <w:r>
              <w:t>Defended hearing</w:t>
            </w:r>
            <w:r w:rsidR="001B1775">
              <w:t>(s)</w:t>
            </w:r>
            <w:r>
              <w:t xml:space="preserve"> – </w:t>
            </w:r>
            <w:r w:rsidR="00D71398">
              <w:t>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D22B81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BDA11" w14:textId="77777777" w:rsidR="00D71398" w:rsidRDefault="00D71398">
            <w:pPr>
              <w:pStyle w:val="DetailsFlushRight"/>
            </w:pPr>
            <w:bookmarkStart w:id="120" w:name="FF16"/>
            <w:bookmarkEnd w:id="12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98EBA" w14:textId="77777777" w:rsidR="00D71398" w:rsidRDefault="00D71398">
            <w:pPr>
              <w:pStyle w:val="DetailsFlushRight"/>
            </w:pPr>
            <w:bookmarkStart w:id="121" w:name="F35"/>
            <w:bookmarkEnd w:id="12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53329" w14:textId="77777777" w:rsidR="00D71398" w:rsidRDefault="00D71398">
            <w:pPr>
              <w:pStyle w:val="DetailsFlushRight"/>
            </w:pPr>
            <w:bookmarkStart w:id="122" w:name="TFF35"/>
            <w:bookmarkEnd w:id="12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3B89192" w14:textId="77777777" w:rsidR="00D71398" w:rsidRDefault="00D71398">
            <w:pPr>
              <w:pStyle w:val="DetailsFlushRight"/>
            </w:pPr>
          </w:p>
        </w:tc>
      </w:tr>
      <w:tr w:rsidR="00D71398" w14:paraId="485B749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F2AB435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450384F" w14:textId="77777777" w:rsidR="00D71398" w:rsidRDefault="00EE0267" w:rsidP="00DC0C7F">
            <w:pPr>
              <w:pStyle w:val="Details"/>
            </w:pPr>
            <w:r>
              <w:t xml:space="preserve">Defended hearing(s) – </w:t>
            </w:r>
            <w:r w:rsidR="00D71398">
              <w:t xml:space="preserve">Hearing </w:t>
            </w:r>
            <w:r w:rsidR="00DC0C7F">
              <w:t>t</w:t>
            </w:r>
            <w:r w:rsidR="00D71398">
              <w:t>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48D0D7C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1F45" w14:textId="77777777" w:rsidR="00D71398" w:rsidRDefault="00D71398">
            <w:pPr>
              <w:pStyle w:val="DetailsFlushRight"/>
            </w:pPr>
            <w:bookmarkStart w:id="123" w:name="FF17"/>
            <w:bookmarkEnd w:id="123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B7003" w14:textId="77777777" w:rsidR="00D71398" w:rsidRDefault="00D71398">
            <w:pPr>
              <w:pStyle w:val="DetailsFlushRight"/>
            </w:pPr>
            <w:bookmarkStart w:id="124" w:name="F36"/>
            <w:bookmarkEnd w:id="12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4E3AE" w14:textId="77777777" w:rsidR="00D71398" w:rsidRDefault="00D71398">
            <w:pPr>
              <w:pStyle w:val="DetailsFlushRight"/>
            </w:pPr>
            <w:bookmarkStart w:id="125" w:name="TFF36"/>
            <w:bookmarkEnd w:id="12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19F53B8" w14:textId="77777777" w:rsidR="00D71398" w:rsidRDefault="00D71398">
            <w:pPr>
              <w:pStyle w:val="DetailsFlushRight"/>
            </w:pPr>
          </w:p>
        </w:tc>
      </w:tr>
      <w:tr w:rsidR="00266F15" w14:paraId="04A0FB1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79487EA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82F0BA7" w14:textId="77777777" w:rsidR="00266F15" w:rsidRDefault="00266F15" w:rsidP="00266F15">
            <w:pPr>
              <w:pStyle w:val="Details"/>
            </w:pPr>
            <w:r>
              <w:t xml:space="preserve">Costs application when </w:t>
            </w:r>
            <w:r w:rsidR="005835D0">
              <w:t>r</w:t>
            </w:r>
            <w:r>
              <w:t>espondent apply</w:t>
            </w:r>
            <w:r w:rsidR="005835D0">
              <w:t>ing</w:t>
            </w:r>
            <w:r>
              <w:t xml:space="preserve"> for costs or defending an application</w:t>
            </w:r>
          </w:p>
          <w:p w14:paraId="5FDED1DE" w14:textId="77777777" w:rsidR="00266F15" w:rsidRDefault="00266F15" w:rsidP="00266F15">
            <w:pPr>
              <w:pStyle w:val="Details"/>
            </w:pPr>
            <w:r>
              <w:t>for costs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262771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0CC3BBD9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243D" w14:textId="77777777" w:rsidR="00266F15" w:rsidRDefault="00266F15">
            <w:pPr>
              <w:pStyle w:val="DetailsFlushRight"/>
            </w:pPr>
            <w:bookmarkStart w:id="126" w:name="F37"/>
            <w:bookmarkEnd w:id="12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1D0FAB" w14:textId="77777777" w:rsidR="00266F15" w:rsidRDefault="00266F15">
            <w:pPr>
              <w:pStyle w:val="DetailsFlushRight"/>
            </w:pPr>
            <w:bookmarkStart w:id="127" w:name="TFF37"/>
            <w:bookmarkEnd w:id="12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1EEE3AB" w14:textId="77777777" w:rsidR="00266F15" w:rsidRDefault="00266F15">
            <w:pPr>
              <w:pStyle w:val="DetailsFlushRight"/>
            </w:pPr>
          </w:p>
        </w:tc>
      </w:tr>
      <w:tr w:rsidR="00266F15" w14:paraId="0B150DD9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2ECCED95" w14:textId="77777777" w:rsidR="00266F15" w:rsidRDefault="00266F15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C33344" w14:textId="77777777" w:rsidR="00266F15" w:rsidRDefault="00266F15" w:rsidP="00266F15">
            <w:pPr>
              <w:pStyle w:val="Details"/>
            </w:pP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9926BC8" w14:textId="77777777" w:rsidR="00266F15" w:rsidRDefault="00266F15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513D9459" w14:textId="77777777" w:rsidR="00266F15" w:rsidRDefault="00266F15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270F91E" w14:textId="77777777" w:rsidR="00266F15" w:rsidRDefault="00266F15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11C520" w14:textId="77777777" w:rsidR="00266F15" w:rsidRDefault="00266F15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C40C34" w14:textId="77777777" w:rsidR="00266F15" w:rsidRDefault="00266F15">
            <w:pPr>
              <w:pStyle w:val="DetailsFlushRight"/>
            </w:pPr>
          </w:p>
        </w:tc>
      </w:tr>
      <w:tr w:rsidR="00D71398" w14:paraId="303157E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41C0F7FA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2F609DD" w14:textId="77777777" w:rsidR="00D71398" w:rsidRDefault="00EE0267" w:rsidP="00DC0C7F">
            <w:pPr>
              <w:pStyle w:val="Details"/>
            </w:pPr>
            <w:r>
              <w:t>Defended hearing</w:t>
            </w:r>
            <w:r w:rsidR="001B1775">
              <w:t>(s)</w:t>
            </w:r>
            <w:r>
              <w:t xml:space="preserve"> – </w:t>
            </w:r>
            <w:r w:rsidR="00D71398">
              <w:t>Instruc</w:t>
            </w:r>
            <w:r w:rsidR="00266F15">
              <w:t xml:space="preserve">ting </w:t>
            </w:r>
            <w:r w:rsidR="00DC0C7F">
              <w:t>a</w:t>
            </w:r>
            <w:r w:rsidR="00266F15">
              <w:t>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3E5272B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1C8C31" w14:textId="77777777" w:rsidR="00D71398" w:rsidRDefault="00D71398">
            <w:pPr>
              <w:pStyle w:val="DetailsFlushRight"/>
            </w:pPr>
            <w:bookmarkStart w:id="128" w:name="FF18"/>
            <w:bookmarkEnd w:id="128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AF908" w14:textId="77777777" w:rsidR="00D71398" w:rsidRDefault="00D71398">
            <w:pPr>
              <w:pStyle w:val="DetailsFlushRight"/>
            </w:pPr>
            <w:bookmarkStart w:id="129" w:name="F38"/>
            <w:bookmarkEnd w:id="12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70A1D1" w14:textId="77777777" w:rsidR="00D71398" w:rsidRDefault="00D71398">
            <w:pPr>
              <w:pStyle w:val="DetailsFlushRight"/>
            </w:pPr>
            <w:bookmarkStart w:id="130" w:name="TFF38"/>
            <w:bookmarkEnd w:id="13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FC96C7" w14:textId="77777777" w:rsidR="00D71398" w:rsidRDefault="00D71398">
            <w:pPr>
              <w:pStyle w:val="DetailsFlushRight"/>
            </w:pPr>
          </w:p>
        </w:tc>
      </w:tr>
      <w:tr w:rsidR="00D71398" w14:paraId="220D6A4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0067D01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43F676C4" w14:textId="77777777" w:rsidR="00D71398" w:rsidRDefault="00D71398" w:rsidP="00DC0C7F">
            <w:pPr>
              <w:pStyle w:val="Details"/>
            </w:pPr>
            <w:r>
              <w:t>Addition</w:t>
            </w:r>
            <w:r w:rsidR="00212495">
              <w:t xml:space="preserve">al </w:t>
            </w:r>
            <w:r w:rsidR="00DC0C7F">
              <w:t>f</w:t>
            </w:r>
            <w:r w:rsidR="00212495">
              <w:t>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1370A27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178D68EA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E9E51" w14:textId="77777777" w:rsidR="00D71398" w:rsidRDefault="00D71398">
            <w:pPr>
              <w:pStyle w:val="DetailsFlushRight"/>
            </w:pPr>
            <w:bookmarkStart w:id="131" w:name="F39"/>
            <w:bookmarkEnd w:id="13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C63F1" w14:textId="77777777" w:rsidR="00D71398" w:rsidRDefault="00D71398">
            <w:pPr>
              <w:pStyle w:val="DetailsFlushRight"/>
            </w:pPr>
            <w:bookmarkStart w:id="132" w:name="TFF39"/>
            <w:bookmarkEnd w:id="13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62D837" w14:textId="77777777" w:rsidR="00D71398" w:rsidRDefault="00D71398">
            <w:pPr>
              <w:pStyle w:val="DetailsFlushRight"/>
            </w:pPr>
          </w:p>
        </w:tc>
      </w:tr>
      <w:tr w:rsidR="00D71398" w14:paraId="786618AC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77B31DC0" w14:textId="77777777" w:rsidR="00D71398" w:rsidRDefault="00D713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2D894789" w14:textId="77777777" w:rsidR="00D71398" w:rsidRDefault="00D71398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8A251F" w14:textId="77777777" w:rsidR="00D71398" w:rsidRDefault="00D71398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7CBEBB46" w14:textId="77777777" w:rsidR="00D71398" w:rsidRDefault="00D713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C23624B" w14:textId="77777777" w:rsidR="00D71398" w:rsidRDefault="00D713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47EA672" w14:textId="77777777" w:rsidR="00D71398" w:rsidRDefault="00D713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9C43D06" w14:textId="77777777" w:rsidR="00D71398" w:rsidRDefault="00D71398">
            <w:pPr>
              <w:pStyle w:val="DetailsFlushRight"/>
            </w:pPr>
          </w:p>
        </w:tc>
      </w:tr>
      <w:tr w:rsidR="00615198" w14:paraId="441789DD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top w:val="single" w:sz="8" w:space="0" w:color="999999"/>
              <w:bottom w:val="single" w:sz="8" w:space="0" w:color="999999"/>
            </w:tcBorders>
          </w:tcPr>
          <w:p w14:paraId="7FCD644F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58E2536" w14:textId="77777777" w:rsidR="00615198" w:rsidRDefault="00615198">
            <w:pPr>
              <w:pStyle w:val="Details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9363B7F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7095376C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277C2498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6094A685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bottom w:val="single" w:sz="8" w:space="0" w:color="999999"/>
            </w:tcBorders>
            <w:tcMar>
              <w:left w:w="0" w:type="dxa"/>
              <w:right w:w="0" w:type="dxa"/>
            </w:tcMar>
          </w:tcPr>
          <w:p w14:paraId="41C52B36" w14:textId="77777777" w:rsidR="00615198" w:rsidRDefault="00615198">
            <w:pPr>
              <w:pStyle w:val="DetailsFlushRight"/>
            </w:pPr>
          </w:p>
        </w:tc>
      </w:tr>
      <w:tr w:rsidR="00615198" w14:paraId="29C9A814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610B58E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A11F35C" w14:textId="77777777" w:rsidR="00615198" w:rsidRPr="00615198" w:rsidRDefault="00615198" w:rsidP="00615198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DB1E40A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2C8648BF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36A19DA1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712905F2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D61AA9" w14:textId="77777777" w:rsidR="00615198" w:rsidRDefault="00615198">
            <w:pPr>
              <w:pStyle w:val="DetailsFlushRight"/>
            </w:pPr>
          </w:p>
        </w:tc>
      </w:tr>
      <w:tr w:rsidR="00615198" w14:paraId="2EE3552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3841C336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DEAAE15" w14:textId="77777777" w:rsidR="00615198" w:rsidRPr="00615198" w:rsidRDefault="00615198" w:rsidP="0055368F">
            <w:pPr>
              <w:pStyle w:val="Details"/>
            </w:pPr>
            <w:bookmarkStart w:id="133" w:name="IntGrant"/>
            <w:bookmarkEnd w:id="133"/>
            <w:r w:rsidRPr="00615198">
              <w:rPr>
                <w:rStyle w:val="Bold"/>
              </w:rPr>
              <w:t>Interim Grant</w:t>
            </w:r>
            <w:r>
              <w:t xml:space="preserve"> 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F252FB3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0A3B83A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73DF4682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57A0E754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2D77654" w14:textId="77777777" w:rsidR="00615198" w:rsidRDefault="00615198">
            <w:pPr>
              <w:pStyle w:val="DetailsFlushRight"/>
            </w:pPr>
          </w:p>
        </w:tc>
      </w:tr>
      <w:tr w:rsidR="0055368F" w14:paraId="20C48342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62475EF6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712E55F" w14:textId="77777777" w:rsidR="0055368F" w:rsidRPr="00615198" w:rsidRDefault="0055368F" w:rsidP="005835D0">
            <w:pPr>
              <w:pStyle w:val="Details"/>
              <w:rPr>
                <w:rStyle w:val="Bold"/>
              </w:rPr>
            </w:pPr>
            <w:r>
              <w:t xml:space="preserve">Determine </w:t>
            </w:r>
            <w:r w:rsidR="005835D0">
              <w:t>m</w:t>
            </w:r>
            <w:r>
              <w:t>erits/</w:t>
            </w:r>
            <w:r w:rsidR="005835D0">
              <w:t>p</w:t>
            </w:r>
            <w:r>
              <w:t xml:space="preserve">rospects of </w:t>
            </w:r>
            <w:r w:rsidR="005835D0">
              <w:t>s</w:t>
            </w:r>
            <w:r>
              <w:t>uccess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AF65DD4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87A7292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8A1BBD" w14:textId="20F3724A" w:rsidR="0055368F" w:rsidRDefault="00B53CFB">
            <w:pPr>
              <w:pStyle w:val="DetailsFlushRight"/>
            </w:pPr>
            <w:bookmarkStart w:id="134" w:name="F40"/>
            <w:bookmarkEnd w:id="134"/>
            <w:r>
              <w:t>$290.00</w:t>
            </w:r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56ED30" w14:textId="14952440" w:rsidR="0055368F" w:rsidRDefault="00B53CFB">
            <w:pPr>
              <w:pStyle w:val="DetailsFlushRight"/>
            </w:pPr>
            <w:bookmarkStart w:id="135" w:name="TFF40"/>
            <w:bookmarkEnd w:id="135"/>
            <w:r>
              <w:t>$290.00</w:t>
            </w:r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D627DF" w14:textId="77777777" w:rsidR="0055368F" w:rsidRDefault="0055368F">
            <w:pPr>
              <w:pStyle w:val="DetailsFlushRight"/>
            </w:pPr>
          </w:p>
        </w:tc>
      </w:tr>
      <w:tr w:rsidR="00615198" w14:paraId="2501F40E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2DEC4E60" w14:textId="77777777" w:rsidR="00615198" w:rsidRDefault="00615198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5D8772B8" w14:textId="77777777" w:rsidR="00615198" w:rsidRPr="00615198" w:rsidRDefault="00615198" w:rsidP="0055368F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Pre-Proceedings Settlements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48DF60" w14:textId="77777777" w:rsidR="00615198" w:rsidRDefault="00615198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76AE3A3E" w14:textId="77777777" w:rsidR="00615198" w:rsidRDefault="00615198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4FD4A99" w14:textId="77777777" w:rsidR="00615198" w:rsidRDefault="00615198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237C9D" w14:textId="77777777" w:rsidR="00615198" w:rsidRDefault="00615198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070733E" w14:textId="77777777" w:rsidR="00615198" w:rsidRDefault="00615198">
            <w:pPr>
              <w:pStyle w:val="DetailsFlushRight"/>
            </w:pPr>
          </w:p>
        </w:tc>
      </w:tr>
      <w:tr w:rsidR="0055368F" w14:paraId="2C9C592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56FC9187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267DD15" w14:textId="77777777" w:rsidR="0055368F" w:rsidRDefault="0055368F" w:rsidP="00615198">
            <w:pPr>
              <w:pStyle w:val="Details"/>
              <w:rPr>
                <w:rStyle w:val="Bold"/>
              </w:rPr>
            </w:pPr>
            <w:r>
              <w:t>Negotiation of Settlement</w:t>
            </w:r>
            <w:r>
              <w:rPr>
                <w:vertAlign w:val="superscript"/>
              </w:rPr>
              <w:t>1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5993DD4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2E5C7A1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84E9E" w14:textId="4D7F17AC" w:rsidR="0055368F" w:rsidRDefault="00B53CFB">
            <w:pPr>
              <w:pStyle w:val="DetailsFlushRight"/>
            </w:pPr>
            <w:bookmarkStart w:id="136" w:name="F41"/>
            <w:bookmarkEnd w:id="136"/>
            <w:r>
              <w:t>$430.00</w:t>
            </w:r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5CE93A" w14:textId="6F04ACDA" w:rsidR="0055368F" w:rsidRDefault="00B53CFB">
            <w:pPr>
              <w:pStyle w:val="DetailsFlushRight"/>
            </w:pPr>
            <w:bookmarkStart w:id="137" w:name="TFF41"/>
            <w:bookmarkEnd w:id="137"/>
            <w:r>
              <w:t>$430.00</w:t>
            </w:r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C6C2A38" w14:textId="77777777" w:rsidR="0055368F" w:rsidRDefault="0055368F">
            <w:pPr>
              <w:pStyle w:val="DetailsFlushRight"/>
            </w:pPr>
          </w:p>
        </w:tc>
      </w:tr>
      <w:tr w:rsidR="0055368F" w14:paraId="34E65D51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0514C021" w14:textId="77777777" w:rsidR="0055368F" w:rsidRDefault="0055368F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81B63BF" w14:textId="77777777" w:rsidR="0055368F" w:rsidRDefault="0055368F" w:rsidP="00615198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DCE3AE1" w14:textId="77777777" w:rsidR="0055368F" w:rsidRDefault="0055368F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0BB58ED3" w14:textId="77777777" w:rsidR="0055368F" w:rsidRDefault="0055368F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4F34FA43" w14:textId="77777777" w:rsidR="0055368F" w:rsidRDefault="0055368F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E71AC5D" w14:textId="77777777" w:rsidR="0055368F" w:rsidRDefault="0055368F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9EE4553" w14:textId="77777777" w:rsidR="0055368F" w:rsidRDefault="0055368F">
            <w:pPr>
              <w:pStyle w:val="DetailsFlushRight"/>
            </w:pPr>
          </w:p>
        </w:tc>
      </w:tr>
      <w:tr w:rsidR="00615198" w:rsidRPr="00615198" w14:paraId="23E856EB" w14:textId="77777777" w:rsidTr="00382484">
        <w:trPr>
          <w:gridAfter w:val="7"/>
          <w:wAfter w:w="373" w:type="dxa"/>
          <w:trHeight w:hRule="exact" w:val="510"/>
        </w:trPr>
        <w:tc>
          <w:tcPr>
            <w:tcW w:w="10322" w:type="dxa"/>
            <w:gridSpan w:val="41"/>
            <w:tcMar>
              <w:top w:w="113" w:type="dxa"/>
              <w:left w:w="0" w:type="dxa"/>
            </w:tcMar>
          </w:tcPr>
          <w:p w14:paraId="0496AFF1" w14:textId="77777777" w:rsidR="00615198" w:rsidRPr="00615198" w:rsidRDefault="00615198" w:rsidP="009728AE">
            <w:pPr>
              <w:pStyle w:val="8PtDetails"/>
            </w:pPr>
            <w:r w:rsidRPr="00615198">
              <w:rPr>
                <w:vertAlign w:val="superscript"/>
              </w:rPr>
              <w:t>1</w:t>
            </w:r>
            <w:r w:rsidR="00AB2FBC">
              <w:rPr>
                <w:vertAlign w:val="superscript"/>
              </w:rPr>
              <w:t xml:space="preserve"> </w:t>
            </w:r>
            <w:r w:rsidRPr="00615198">
              <w:t>This fee can only be claimed where the matter is resolved at this stage and cannot be claimed in conjunction with any other activity.</w:t>
            </w:r>
          </w:p>
        </w:tc>
      </w:tr>
      <w:tr w:rsidR="009728AE" w:rsidRPr="00124B2C" w14:paraId="0FB4B3C4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5B28D9" w14:textId="77777777" w:rsidR="009728AE" w:rsidRDefault="009728AE" w:rsidP="008B59BC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7B3ADE80" w14:textId="77777777" w:rsidR="009728AE" w:rsidRDefault="009728AE" w:rsidP="008B59BC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C76D441" w14:textId="77777777" w:rsidR="009728AE" w:rsidRDefault="009728AE" w:rsidP="008B59BC">
            <w:pPr>
              <w:pStyle w:val="CenteredDetails"/>
            </w:pPr>
          </w:p>
        </w:tc>
        <w:tc>
          <w:tcPr>
            <w:tcW w:w="1121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5B98FEB" w14:textId="77777777" w:rsidR="009728AE" w:rsidRPr="00607951" w:rsidRDefault="009728AE" w:rsidP="008B59BC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Lead Provider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0AD2D6BB" w14:textId="77777777" w:rsidR="009728AE" w:rsidRDefault="009728AE" w:rsidP="008B59BC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848BCA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58F3A5A3" w14:textId="77777777" w:rsidR="009728AE" w:rsidRDefault="009728AE" w:rsidP="008B59BC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6265594" w14:textId="77777777" w:rsidR="009728AE" w:rsidRDefault="009728AE" w:rsidP="008B59BC">
            <w:pPr>
              <w:pStyle w:val="CenteredDetails"/>
            </w:pPr>
          </w:p>
        </w:tc>
        <w:tc>
          <w:tcPr>
            <w:tcW w:w="1416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7ADCFCD" w14:textId="77777777" w:rsidR="009728AE" w:rsidRPr="00607951" w:rsidRDefault="009728AE" w:rsidP="008B59BC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Listed Provider B</w:t>
            </w:r>
          </w:p>
        </w:tc>
        <w:tc>
          <w:tcPr>
            <w:tcW w:w="722" w:type="dxa"/>
            <w:gridSpan w:val="8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4209DECA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38300CDE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22612B84" w14:textId="77777777" w:rsidR="009728AE" w:rsidRDefault="009728AE" w:rsidP="008B59BC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4CF1B1B" w14:textId="77777777" w:rsidR="009728AE" w:rsidRDefault="009728AE" w:rsidP="008B59BC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184F9E79" w14:textId="77777777" w:rsidR="009728AE" w:rsidRDefault="009728AE" w:rsidP="008B59BC">
            <w:pPr>
              <w:pStyle w:val="CenteredDetails"/>
            </w:pPr>
          </w:p>
        </w:tc>
        <w:tc>
          <w:tcPr>
            <w:tcW w:w="1121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17F3C42" w14:textId="77777777" w:rsidR="009728AE" w:rsidRPr="008B5665" w:rsidRDefault="009728AE" w:rsidP="008B59BC">
            <w:pPr>
              <w:pStyle w:val="CenteredDetails"/>
              <w:rPr>
                <w:rStyle w:val="Bold"/>
              </w:rPr>
            </w:pPr>
          </w:p>
        </w:tc>
        <w:tc>
          <w:tcPr>
            <w:tcW w:w="523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49378193" w14:textId="77777777" w:rsidR="009728AE" w:rsidRDefault="009728AE" w:rsidP="008B59BC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172B6D2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58DC8EFF" w14:textId="77777777" w:rsidR="009728AE" w:rsidRDefault="009728AE" w:rsidP="008B59BC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2066BE74" w14:textId="77777777" w:rsidR="009728AE" w:rsidRDefault="009728AE" w:rsidP="008B59BC">
            <w:pPr>
              <w:pStyle w:val="CenteredDetails"/>
            </w:pPr>
          </w:p>
        </w:tc>
        <w:tc>
          <w:tcPr>
            <w:tcW w:w="1416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0A53E9C" w14:textId="77777777" w:rsidR="009728AE" w:rsidRPr="008B5665" w:rsidRDefault="009728AE" w:rsidP="008B59BC">
            <w:pPr>
              <w:pStyle w:val="CenteredDetails"/>
              <w:rPr>
                <w:rStyle w:val="Bold"/>
              </w:rPr>
            </w:pPr>
          </w:p>
        </w:tc>
        <w:tc>
          <w:tcPr>
            <w:tcW w:w="722" w:type="dxa"/>
            <w:gridSpan w:val="8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7E5FB1AC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540DF695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266A8461" w14:textId="77777777" w:rsidR="009728AE" w:rsidRDefault="009728AE" w:rsidP="008B59BC">
            <w:pPr>
              <w:pStyle w:val="DetailsFlushRight"/>
            </w:pPr>
            <w:r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F654E02" w14:textId="77777777" w:rsidR="009728AE" w:rsidRDefault="009728AE" w:rsidP="008B59BC">
            <w:pPr>
              <w:pStyle w:val="CenteredDetails"/>
            </w:pPr>
          </w:p>
        </w:tc>
        <w:tc>
          <w:tcPr>
            <w:tcW w:w="2182" w:type="dxa"/>
            <w:gridSpan w:val="1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4C6E9B96" w14:textId="77777777" w:rsidR="009728AE" w:rsidRDefault="009728AE" w:rsidP="008B59BC">
            <w:pPr>
              <w:pStyle w:val="Details"/>
            </w:pPr>
            <w:bookmarkStart w:id="138" w:name="Provider2"/>
            <w:bookmarkEnd w:id="138"/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A53A2CE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0599A676" w14:textId="77777777" w:rsidR="009728AE" w:rsidRDefault="009728AE" w:rsidP="008B59BC">
            <w:pPr>
              <w:pStyle w:val="CenteredDetails"/>
            </w:pPr>
          </w:p>
        </w:tc>
        <w:tc>
          <w:tcPr>
            <w:tcW w:w="1867" w:type="dxa"/>
            <w:gridSpan w:val="12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7293A660" w14:textId="77777777" w:rsidR="009728AE" w:rsidRDefault="009728AE" w:rsidP="008B59BC">
            <w:pPr>
              <w:pStyle w:val="Details"/>
            </w:pPr>
            <w:bookmarkStart w:id="139" w:name="ListedProvider"/>
            <w:bookmarkEnd w:id="139"/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562A2D8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29B6A0B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</w:tcPr>
          <w:p w14:paraId="36B9A239" w14:textId="77777777" w:rsidR="009728AE" w:rsidRDefault="009728AE" w:rsidP="008B59BC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A91345C" w14:textId="77777777" w:rsidR="009728AE" w:rsidRDefault="009728AE" w:rsidP="008B59BC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F92641E" w14:textId="77777777" w:rsidR="009728AE" w:rsidRDefault="009728AE" w:rsidP="008B59BC">
            <w:pPr>
              <w:pStyle w:val="7PtCeneteredDetails"/>
            </w:pPr>
            <w:r>
              <w:t>1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2E17C3AB" w14:textId="77777777" w:rsidR="009728AE" w:rsidRDefault="009728AE" w:rsidP="008B59BC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60BA38D5" w14:textId="77777777" w:rsidR="009728AE" w:rsidRDefault="009728AE" w:rsidP="008B59BC">
            <w:pPr>
              <w:pStyle w:val="7PtCeneteredDetails"/>
            </w:pPr>
            <w:r>
              <w:t>3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2328AE" w14:textId="77777777" w:rsidR="009728AE" w:rsidRDefault="009728AE" w:rsidP="008B59BC">
            <w:pPr>
              <w:pStyle w:val="7PtCenetered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C8B3A" w14:textId="77777777" w:rsidR="009728AE" w:rsidRDefault="009728AE" w:rsidP="008B59BC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65D61F1D" w14:textId="77777777" w:rsidR="009728AE" w:rsidRDefault="009728AE" w:rsidP="008B59BC">
            <w:pPr>
              <w:pStyle w:val="7PtCene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62747CB7" w14:textId="77777777" w:rsidR="009728AE" w:rsidRDefault="009728AE" w:rsidP="008B59BC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29E168E0" w14:textId="77777777" w:rsidR="009728AE" w:rsidRDefault="009728AE" w:rsidP="008B59BC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7811E89" w14:textId="77777777" w:rsidR="009728AE" w:rsidRDefault="009728AE" w:rsidP="008B59BC">
            <w:pPr>
              <w:pStyle w:val="7PtCeneteredDetails"/>
            </w:pPr>
            <w:r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3F7D3A59" w14:textId="77777777" w:rsidR="009728AE" w:rsidRDefault="009728AE" w:rsidP="008B59BC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234343C" w14:textId="77777777" w:rsidR="009728AE" w:rsidRDefault="009728AE" w:rsidP="008B59BC">
            <w:pPr>
              <w:pStyle w:val="7PtCeneteredDetails"/>
            </w:pPr>
            <w:r>
              <w:t>3</w:t>
            </w:r>
          </w:p>
        </w:tc>
        <w:tc>
          <w:tcPr>
            <w:tcW w:w="300" w:type="dxa"/>
            <w:gridSpan w:val="6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7C4BBB5" w14:textId="77777777" w:rsidR="009728AE" w:rsidRDefault="009728AE" w:rsidP="008B59BC">
            <w:pPr>
              <w:pStyle w:val="7PtDetails"/>
              <w:jc w:val="center"/>
            </w:pPr>
            <w:r>
              <w:t>SUP</w:t>
            </w:r>
          </w:p>
        </w:tc>
        <w:tc>
          <w:tcPr>
            <w:tcW w:w="1429" w:type="dxa"/>
            <w:gridSpan w:val="10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01620DC3" w14:textId="77777777" w:rsidR="009728AE" w:rsidRDefault="009728AE" w:rsidP="008B59BC">
            <w:pPr>
              <w:pStyle w:val="7PtCeneteredDetails"/>
            </w:pPr>
          </w:p>
        </w:tc>
      </w:tr>
      <w:tr w:rsidR="009728AE" w:rsidRPr="00124B2C" w14:paraId="1E1F329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5E418DFC" w14:textId="77777777" w:rsidR="009728AE" w:rsidRDefault="009728AE" w:rsidP="008B59BC">
            <w:pPr>
              <w:pStyle w:val="DetailsFlushRight"/>
            </w:pPr>
            <w:r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F0F6A5" w14:textId="77777777" w:rsidR="009728AE" w:rsidRDefault="009728AE" w:rsidP="008B59BC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32DE00" w14:textId="77777777" w:rsidR="009728AE" w:rsidRDefault="009728AE" w:rsidP="008B59BC">
            <w:pPr>
              <w:pStyle w:val="Tick"/>
            </w:pPr>
            <w:bookmarkStart w:id="140" w:name="LP1"/>
            <w:bookmarkEnd w:id="140"/>
          </w:p>
        </w:tc>
        <w:tc>
          <w:tcPr>
            <w:tcW w:w="28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B7979" w14:textId="77777777" w:rsidR="009728AE" w:rsidRDefault="009728AE" w:rsidP="008B59BC">
            <w:pPr>
              <w:pStyle w:val="Tick"/>
            </w:pPr>
            <w:bookmarkStart w:id="141" w:name="LP2"/>
            <w:bookmarkEnd w:id="141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FD7C5" w14:textId="77777777" w:rsidR="009728AE" w:rsidRDefault="009728AE" w:rsidP="008B59BC">
            <w:pPr>
              <w:pStyle w:val="Tick"/>
            </w:pPr>
            <w:bookmarkStart w:id="142" w:name="LP3"/>
            <w:bookmarkEnd w:id="142"/>
          </w:p>
        </w:tc>
        <w:tc>
          <w:tcPr>
            <w:tcW w:w="166" w:type="dxa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B357EF9" w14:textId="77777777" w:rsidR="009728AE" w:rsidRDefault="009728AE" w:rsidP="008B59BC">
            <w:pPr>
              <w:pStyle w:val="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51190" w14:textId="77777777" w:rsidR="009728AE" w:rsidRDefault="009728AE" w:rsidP="008B59BC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FABF0" w14:textId="77777777" w:rsidR="009728AE" w:rsidRDefault="009728AE" w:rsidP="008B59BC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2C3DBE0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7ED6D100" w14:textId="77777777" w:rsidR="009728AE" w:rsidRDefault="009728AE" w:rsidP="008B59BC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CE8C9" w14:textId="77777777" w:rsidR="009728AE" w:rsidRDefault="009728AE" w:rsidP="008B59BC">
            <w:pPr>
              <w:pStyle w:val="Tick"/>
            </w:pPr>
            <w:bookmarkStart w:id="143" w:name="LB1"/>
            <w:bookmarkEnd w:id="143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1B1D31" w14:textId="77777777" w:rsidR="009728AE" w:rsidRDefault="009728AE" w:rsidP="008B59BC">
            <w:pPr>
              <w:pStyle w:val="Tick"/>
            </w:pPr>
            <w:bookmarkStart w:id="144" w:name="LB2"/>
            <w:bookmarkEnd w:id="144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3BC726" w14:textId="77777777" w:rsidR="009728AE" w:rsidRDefault="009728AE" w:rsidP="008B59BC">
            <w:pPr>
              <w:pStyle w:val="Tick"/>
            </w:pPr>
            <w:bookmarkStart w:id="145" w:name="LB3"/>
            <w:bookmarkEnd w:id="145"/>
          </w:p>
        </w:tc>
        <w:tc>
          <w:tcPr>
            <w:tcW w:w="30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95401A6" w14:textId="77777777" w:rsidR="009728AE" w:rsidRDefault="009728AE" w:rsidP="008B59BC">
            <w:pPr>
              <w:pStyle w:val="Tick"/>
            </w:pPr>
            <w:bookmarkStart w:id="146" w:name="SP"/>
            <w:bookmarkEnd w:id="146"/>
          </w:p>
        </w:tc>
        <w:tc>
          <w:tcPr>
            <w:tcW w:w="1429" w:type="dxa"/>
            <w:gridSpan w:val="10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26D03F75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3C43DBF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2DE572F9" w14:textId="77777777" w:rsidR="009728AE" w:rsidRDefault="009728AE" w:rsidP="008B59BC">
            <w:pPr>
              <w:pStyle w:val="DetailsFlushRight"/>
            </w:pPr>
            <w:r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788E4D" w14:textId="77777777" w:rsidR="009728AE" w:rsidRDefault="009728AE" w:rsidP="008B59BC">
            <w:pPr>
              <w:pStyle w:val="CenteredDetails"/>
            </w:pPr>
            <w:r>
              <w:t>$</w:t>
            </w:r>
          </w:p>
        </w:tc>
        <w:tc>
          <w:tcPr>
            <w:tcW w:w="1026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69F803A0" w14:textId="77777777" w:rsidR="009728AE" w:rsidRDefault="009728AE" w:rsidP="008B59BC">
            <w:pPr>
              <w:pStyle w:val="Details"/>
            </w:pPr>
            <w:bookmarkStart w:id="147" w:name="ProviderRate"/>
            <w:bookmarkEnd w:id="147"/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0014A" w14:textId="77777777" w:rsidR="009728AE" w:rsidRDefault="009728AE" w:rsidP="008B59BC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E70DC" w14:textId="77777777" w:rsidR="009728AE" w:rsidRDefault="009728AE" w:rsidP="008B59BC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9ACA739" w14:textId="77777777" w:rsidR="009728AE" w:rsidRDefault="009728AE" w:rsidP="008B59BC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6F9826EC" w14:textId="77777777" w:rsidR="009728AE" w:rsidRDefault="009728AE" w:rsidP="008B59BC">
            <w:pPr>
              <w:pStyle w:val="CenteredDetails"/>
            </w:pPr>
            <w:r>
              <w:t>$</w:t>
            </w:r>
          </w:p>
        </w:tc>
        <w:tc>
          <w:tcPr>
            <w:tcW w:w="1160" w:type="dxa"/>
            <w:gridSpan w:val="10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3B1A1742" w14:textId="77777777" w:rsidR="009728AE" w:rsidRDefault="009728AE" w:rsidP="00840CFF">
            <w:pPr>
              <w:pStyle w:val="Details"/>
            </w:pPr>
            <w:bookmarkStart w:id="148" w:name="ListedProviderRate"/>
            <w:bookmarkEnd w:id="148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0BA0" w14:textId="77777777" w:rsidR="009728AE" w:rsidRDefault="009728AE" w:rsidP="008B59BC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9F25C" w14:textId="77777777" w:rsidR="009728AE" w:rsidRDefault="009728AE" w:rsidP="008B59BC">
            <w:pPr>
              <w:pStyle w:val="CenteredDetails"/>
            </w:pPr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46D38937" w14:textId="77777777" w:rsidR="009728AE" w:rsidRDefault="009728AE" w:rsidP="008B59BC">
            <w:pPr>
              <w:pStyle w:val="CenteredDetails"/>
            </w:pPr>
          </w:p>
        </w:tc>
      </w:tr>
      <w:tr w:rsidR="009728AE" w:rsidRPr="00124B2C" w14:paraId="7913F70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125B9763" w14:textId="77777777" w:rsidR="009728AE" w:rsidRPr="00C707DB" w:rsidRDefault="009728AE" w:rsidP="008B59BC">
            <w:pPr>
              <w:pStyle w:val="Details"/>
              <w:rPr>
                <w:rStyle w:val="Bold"/>
              </w:rPr>
            </w:pPr>
            <w:r w:rsidRPr="00C707DB">
              <w:rPr>
                <w:rStyle w:val="Bold"/>
              </w:rPr>
              <w:t xml:space="preserve">Fixed Fee </w:t>
            </w:r>
            <w:r w:rsidR="007339E2">
              <w:rPr>
                <w:rStyle w:val="Bold"/>
              </w:rPr>
              <w:t xml:space="preserve">Plus </w:t>
            </w:r>
            <w:r w:rsidRPr="00C707DB">
              <w:rPr>
                <w:rStyle w:val="Bold"/>
              </w:rPr>
              <w:t>Activit</w:t>
            </w:r>
            <w:r w:rsidR="007339E2">
              <w:rPr>
                <w:rStyle w:val="Bold"/>
              </w:rPr>
              <w:t>ies</w:t>
            </w:r>
            <w:r>
              <w:rPr>
                <w:rStyle w:val="Bold"/>
                <w:vertAlign w:val="superscript"/>
              </w:rPr>
              <w:t>2</w:t>
            </w:r>
          </w:p>
        </w:tc>
        <w:tc>
          <w:tcPr>
            <w:tcW w:w="1292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CB6AF5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>Hours</w:t>
            </w:r>
          </w:p>
        </w:tc>
        <w:tc>
          <w:tcPr>
            <w:tcW w:w="1306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3CD32979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 xml:space="preserve">Total </w:t>
            </w:r>
            <w:r w:rsidR="003F6136">
              <w:rPr>
                <w:b/>
              </w:rPr>
              <w:t>f</w:t>
            </w:r>
            <w:r w:rsidRPr="00631C4E">
              <w:rPr>
                <w:b/>
              </w:rPr>
              <w:t>ee</w:t>
            </w:r>
            <w:r w:rsidR="003F6136">
              <w:rPr>
                <w:b/>
              </w:rPr>
              <w:t>s</w:t>
            </w:r>
          </w:p>
        </w:tc>
        <w:tc>
          <w:tcPr>
            <w:tcW w:w="1253" w:type="dxa"/>
            <w:gridSpan w:val="9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0BEAD316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>Hours</w:t>
            </w:r>
          </w:p>
        </w:tc>
        <w:tc>
          <w:tcPr>
            <w:tcW w:w="1578" w:type="dxa"/>
            <w:gridSpan w:val="12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AB0BB73" w14:textId="77777777" w:rsidR="009728AE" w:rsidRPr="00631C4E" w:rsidRDefault="009728AE" w:rsidP="008B59BC">
            <w:pPr>
              <w:pStyle w:val="CenteredDetails"/>
              <w:rPr>
                <w:b/>
              </w:rPr>
            </w:pPr>
            <w:r w:rsidRPr="00631C4E">
              <w:rPr>
                <w:b/>
              </w:rPr>
              <w:t xml:space="preserve">Total </w:t>
            </w:r>
            <w:r w:rsidR="003F6136">
              <w:rPr>
                <w:b/>
              </w:rPr>
              <w:t>f</w:t>
            </w:r>
            <w:r w:rsidRPr="00631C4E">
              <w:rPr>
                <w:b/>
              </w:rPr>
              <w:t>ee</w:t>
            </w:r>
            <w:r w:rsidR="003F6136">
              <w:rPr>
                <w:b/>
              </w:rPr>
              <w:t>s</w:t>
            </w:r>
          </w:p>
        </w:tc>
      </w:tr>
      <w:tr w:rsidR="009728AE" w:rsidRPr="00124B2C" w14:paraId="1192D717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DF9AA7B" w14:textId="77777777" w:rsidR="009728AE" w:rsidRDefault="009728AE" w:rsidP="008B59BC">
            <w:pPr>
              <w:pStyle w:val="Details"/>
            </w:pPr>
            <w:bookmarkStart w:id="149" w:name="Activity1"/>
            <w:bookmarkEnd w:id="14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E0DF4CB" w14:textId="77777777" w:rsidR="009728AE" w:rsidRDefault="009728AE" w:rsidP="00840CFF">
            <w:pPr>
              <w:pStyle w:val="DetailsFlushRight"/>
            </w:pPr>
            <w:bookmarkStart w:id="150" w:name="LHours1"/>
            <w:bookmarkEnd w:id="15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874EDDB" w14:textId="77777777" w:rsidR="009728AE" w:rsidRDefault="009728AE" w:rsidP="00840CFF">
            <w:pPr>
              <w:pStyle w:val="DetailsFlushRight"/>
            </w:pPr>
            <w:bookmarkStart w:id="151" w:name="LFee1"/>
            <w:bookmarkEnd w:id="15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D5C9CA" w14:textId="77777777" w:rsidR="009728AE" w:rsidRDefault="009728AE" w:rsidP="00840CFF">
            <w:pPr>
              <w:pStyle w:val="DetailsFlushRight"/>
            </w:pPr>
            <w:bookmarkStart w:id="152" w:name="BHours1"/>
            <w:bookmarkEnd w:id="15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CAB456A" w14:textId="77777777" w:rsidR="009728AE" w:rsidRDefault="009728AE" w:rsidP="00840CFF">
            <w:pPr>
              <w:pStyle w:val="DetailsFlushRight"/>
            </w:pPr>
            <w:bookmarkStart w:id="153" w:name="BFee1"/>
            <w:bookmarkEnd w:id="153"/>
          </w:p>
        </w:tc>
      </w:tr>
      <w:tr w:rsidR="009728AE" w:rsidRPr="00124B2C" w14:paraId="45CAD9E3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9525031" w14:textId="77777777" w:rsidR="009728AE" w:rsidRDefault="009728AE" w:rsidP="008B59BC">
            <w:pPr>
              <w:pStyle w:val="Details"/>
            </w:pPr>
            <w:bookmarkStart w:id="154" w:name="Activity2"/>
            <w:bookmarkEnd w:id="15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5DB4289" w14:textId="77777777" w:rsidR="009728AE" w:rsidRDefault="009728AE" w:rsidP="00840CFF">
            <w:pPr>
              <w:pStyle w:val="DetailsFlushRight"/>
            </w:pPr>
            <w:bookmarkStart w:id="155" w:name="LHours2"/>
            <w:bookmarkEnd w:id="15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779480B2" w14:textId="77777777" w:rsidR="009728AE" w:rsidRDefault="009728AE" w:rsidP="00840CFF">
            <w:pPr>
              <w:pStyle w:val="DetailsFlushRight"/>
            </w:pPr>
            <w:bookmarkStart w:id="156" w:name="LFee2"/>
            <w:bookmarkEnd w:id="15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1A2155" w14:textId="77777777" w:rsidR="009728AE" w:rsidRDefault="009728AE" w:rsidP="00840CFF">
            <w:pPr>
              <w:pStyle w:val="DetailsFlushRight"/>
            </w:pPr>
            <w:bookmarkStart w:id="157" w:name="BHours2"/>
            <w:bookmarkEnd w:id="15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07D664F" w14:textId="77777777" w:rsidR="009728AE" w:rsidRDefault="009728AE" w:rsidP="00840CFF">
            <w:pPr>
              <w:pStyle w:val="DetailsFlushRight"/>
            </w:pPr>
            <w:bookmarkStart w:id="158" w:name="BFee2"/>
            <w:bookmarkEnd w:id="158"/>
          </w:p>
        </w:tc>
      </w:tr>
      <w:tr w:rsidR="009728AE" w:rsidRPr="00124B2C" w14:paraId="29B7BC1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215B69B" w14:textId="77777777" w:rsidR="009728AE" w:rsidRDefault="009728AE" w:rsidP="008B59BC">
            <w:pPr>
              <w:pStyle w:val="Details"/>
            </w:pPr>
            <w:bookmarkStart w:id="159" w:name="Activity3"/>
            <w:bookmarkEnd w:id="15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60B0351" w14:textId="77777777" w:rsidR="009728AE" w:rsidRDefault="009728AE" w:rsidP="00840CFF">
            <w:pPr>
              <w:pStyle w:val="DetailsFlushRight"/>
            </w:pPr>
            <w:bookmarkStart w:id="160" w:name="LHours3"/>
            <w:bookmarkEnd w:id="16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F8B1E4E" w14:textId="77777777" w:rsidR="009728AE" w:rsidRDefault="009728AE" w:rsidP="00840CFF">
            <w:pPr>
              <w:pStyle w:val="DetailsFlushRight"/>
            </w:pPr>
            <w:bookmarkStart w:id="161" w:name="LFee3"/>
            <w:bookmarkEnd w:id="16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16750C" w14:textId="77777777" w:rsidR="009728AE" w:rsidRDefault="009728AE" w:rsidP="00840CFF">
            <w:pPr>
              <w:pStyle w:val="DetailsFlushRight"/>
            </w:pPr>
            <w:bookmarkStart w:id="162" w:name="BHours3"/>
            <w:bookmarkEnd w:id="16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395179E" w14:textId="77777777" w:rsidR="009728AE" w:rsidRDefault="009728AE" w:rsidP="00840CFF">
            <w:pPr>
              <w:pStyle w:val="DetailsFlushRight"/>
            </w:pPr>
            <w:bookmarkStart w:id="163" w:name="BFee3"/>
            <w:bookmarkEnd w:id="163"/>
          </w:p>
        </w:tc>
      </w:tr>
      <w:tr w:rsidR="009728AE" w:rsidRPr="00124B2C" w14:paraId="1408A196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8B7F1AA" w14:textId="77777777" w:rsidR="009728AE" w:rsidRDefault="009728AE" w:rsidP="008B59BC">
            <w:pPr>
              <w:pStyle w:val="Details"/>
            </w:pPr>
            <w:bookmarkStart w:id="164" w:name="Activity4"/>
            <w:bookmarkEnd w:id="16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13BEAD6D" w14:textId="77777777" w:rsidR="009728AE" w:rsidRDefault="009728AE" w:rsidP="00840CFF">
            <w:pPr>
              <w:pStyle w:val="DetailsFlushRight"/>
            </w:pPr>
            <w:bookmarkStart w:id="165" w:name="LHours4"/>
            <w:bookmarkEnd w:id="16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50FD796" w14:textId="77777777" w:rsidR="009728AE" w:rsidRDefault="009728AE" w:rsidP="00840CFF">
            <w:pPr>
              <w:pStyle w:val="DetailsFlushRight"/>
            </w:pPr>
            <w:bookmarkStart w:id="166" w:name="LFee4"/>
            <w:bookmarkEnd w:id="16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CE56AF" w14:textId="77777777" w:rsidR="009728AE" w:rsidRDefault="009728AE" w:rsidP="00840CFF">
            <w:pPr>
              <w:pStyle w:val="DetailsFlushRight"/>
            </w:pPr>
            <w:bookmarkStart w:id="167" w:name="BHours4"/>
            <w:bookmarkEnd w:id="16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55E02C19" w14:textId="77777777" w:rsidR="009728AE" w:rsidRDefault="009728AE" w:rsidP="00840CFF">
            <w:pPr>
              <w:pStyle w:val="DetailsFlushRight"/>
            </w:pPr>
            <w:bookmarkStart w:id="168" w:name="BFee4"/>
            <w:bookmarkEnd w:id="168"/>
          </w:p>
        </w:tc>
      </w:tr>
      <w:tr w:rsidR="009728AE" w:rsidRPr="00124B2C" w14:paraId="373E974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2A2BBD8D" w14:textId="77777777" w:rsidR="009728AE" w:rsidRDefault="009728AE" w:rsidP="008B59BC">
            <w:pPr>
              <w:pStyle w:val="Details"/>
            </w:pPr>
            <w:bookmarkStart w:id="169" w:name="Activity5"/>
            <w:bookmarkEnd w:id="16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B139DB1" w14:textId="77777777" w:rsidR="009728AE" w:rsidRDefault="009728AE" w:rsidP="00840CFF">
            <w:pPr>
              <w:pStyle w:val="DetailsFlushRight"/>
            </w:pPr>
            <w:bookmarkStart w:id="170" w:name="LHours5"/>
            <w:bookmarkEnd w:id="17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A95767A" w14:textId="77777777" w:rsidR="009728AE" w:rsidRDefault="009728AE" w:rsidP="00840CFF">
            <w:pPr>
              <w:pStyle w:val="DetailsFlushRight"/>
            </w:pPr>
            <w:bookmarkStart w:id="171" w:name="LFee5"/>
            <w:bookmarkEnd w:id="17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F04CF" w14:textId="77777777" w:rsidR="009728AE" w:rsidRDefault="009728AE" w:rsidP="00840CFF">
            <w:pPr>
              <w:pStyle w:val="DetailsFlushRight"/>
            </w:pPr>
            <w:bookmarkStart w:id="172" w:name="BHours5"/>
            <w:bookmarkEnd w:id="17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6982E8D" w14:textId="77777777" w:rsidR="009728AE" w:rsidRDefault="009728AE" w:rsidP="00840CFF">
            <w:pPr>
              <w:pStyle w:val="DetailsFlushRight"/>
            </w:pPr>
            <w:bookmarkStart w:id="173" w:name="BFee5"/>
            <w:bookmarkEnd w:id="173"/>
          </w:p>
        </w:tc>
      </w:tr>
      <w:tr w:rsidR="009728AE" w:rsidRPr="00124B2C" w14:paraId="2CDF59F4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397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773EC7F9" w14:textId="77777777" w:rsidR="009728AE" w:rsidRDefault="009728AE" w:rsidP="008B59BC">
            <w:pPr>
              <w:pStyle w:val="8PtDetails"/>
            </w:pPr>
            <w:r>
              <w:rPr>
                <w:vertAlign w:val="superscript"/>
              </w:rPr>
              <w:t>2</w:t>
            </w:r>
            <w:r>
              <w:t>Activities where prior approval has been sought and granted.</w:t>
            </w:r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8A9058" w14:textId="77777777" w:rsidR="009728AE" w:rsidRDefault="009728AE" w:rsidP="00840CFF">
            <w:pPr>
              <w:pStyle w:val="HiddenText"/>
            </w:pPr>
            <w:bookmarkStart w:id="174" w:name="TravelRate1"/>
            <w:bookmarkEnd w:id="174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64D06798" w14:textId="77777777" w:rsidR="009728AE" w:rsidRDefault="009728AE" w:rsidP="00162D54">
            <w:pPr>
              <w:pStyle w:val="8PtDetails"/>
            </w:pPr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A231414" w14:textId="77777777" w:rsidR="009728AE" w:rsidRDefault="009728AE" w:rsidP="00162D54">
            <w:pPr>
              <w:pStyle w:val="8PtDetails"/>
            </w:pPr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1EC5FF49" w14:textId="77777777" w:rsidR="009728AE" w:rsidRDefault="009728AE" w:rsidP="00162D54">
            <w:pPr>
              <w:pStyle w:val="8PtDetails"/>
            </w:pPr>
          </w:p>
        </w:tc>
      </w:tr>
      <w:tr w:rsidR="00D71398" w14:paraId="6C82B63C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3"/>
          <w:wBefore w:w="19" w:type="dxa"/>
          <w:wAfter w:w="65" w:type="dxa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F8AB598" w14:textId="77777777" w:rsidR="00D71398" w:rsidRDefault="00D71398">
            <w:pPr>
              <w:pStyle w:val="Responses"/>
            </w:pPr>
            <w:bookmarkStart w:id="175" w:name="Disbursements"/>
            <w:bookmarkEnd w:id="175"/>
            <w:r>
              <w:rPr>
                <w:rStyle w:val="Bold"/>
              </w:rPr>
              <w:t>Disbursements</w:t>
            </w:r>
            <w:r>
              <w:t xml:space="preserve"> (</w:t>
            </w:r>
            <w:r>
              <w:rPr>
                <w:rFonts w:eastAsia="+mn-ea"/>
              </w:rPr>
              <w:t xml:space="preserve">attach </w:t>
            </w:r>
            <w:r w:rsidR="00EE4C04">
              <w:rPr>
                <w:rFonts w:eastAsia="+mn-ea"/>
              </w:rPr>
              <w:t>receipts/</w:t>
            </w:r>
            <w:r>
              <w:rPr>
                <w:rFonts w:eastAsia="+mn-ea"/>
              </w:rPr>
              <w:t>invoice</w:t>
            </w:r>
            <w:r w:rsidR="00EE4C04">
              <w:rPr>
                <w:rFonts w:eastAsia="+mn-ea"/>
              </w:rPr>
              <w:t>s</w:t>
            </w:r>
            <w:r>
              <w:rPr>
                <w:rFonts w:eastAsia="+mn-ea"/>
              </w:rPr>
              <w:t>, where applicable</w:t>
            </w:r>
            <w:r>
              <w:t>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5765346D" w14:textId="77777777" w:rsidR="00D71398" w:rsidRPr="00EE4C04" w:rsidRDefault="00EE4C04" w:rsidP="00EE4C04">
            <w:pPr>
              <w:pStyle w:val="CenteredDetails"/>
              <w:rPr>
                <w:rStyle w:val="Bold"/>
              </w:rPr>
            </w:pPr>
            <w:r w:rsidRPr="00EE4C04">
              <w:rPr>
                <w:rStyle w:val="Bold"/>
              </w:rPr>
              <w:t>Units</w:t>
            </w:r>
          </w:p>
        </w:tc>
        <w:tc>
          <w:tcPr>
            <w:tcW w:w="1572" w:type="dxa"/>
            <w:gridSpan w:val="12"/>
            <w:tcBorders>
              <w:bottom w:val="single" w:sz="4" w:space="0" w:color="999999"/>
            </w:tcBorders>
            <w:vAlign w:val="center"/>
          </w:tcPr>
          <w:p w14:paraId="609919E1" w14:textId="77777777" w:rsidR="00D71398" w:rsidRPr="003F6136" w:rsidRDefault="003F6136" w:rsidP="00EE4C04">
            <w:pPr>
              <w:pStyle w:val="CenteredDetails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>
              <w:rPr>
                <w:rStyle w:val="Bold"/>
                <w:b w:val="0"/>
              </w:rPr>
              <w:t>(excl. GST)</w:t>
            </w:r>
          </w:p>
        </w:tc>
      </w:tr>
      <w:tr w:rsidR="00A0526C" w14:paraId="1C1CF7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D961268" w14:textId="77777777" w:rsidR="00A0526C" w:rsidRDefault="00A0526C">
            <w:pPr>
              <w:pStyle w:val="Responses"/>
            </w:pPr>
            <w:r>
              <w:t>Court-directed bundles – in-house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4D0E4D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A76D0" w14:textId="6E532832" w:rsidR="00A0526C" w:rsidRDefault="00B53CFB" w:rsidP="00840CFF">
            <w:pPr>
              <w:pStyle w:val="DetailsFlushRight"/>
            </w:pPr>
            <w:bookmarkStart w:id="176" w:name="E1"/>
            <w:bookmarkEnd w:id="176"/>
            <w:r>
              <w:t>X</w:t>
            </w:r>
          </w:p>
        </w:tc>
      </w:tr>
      <w:tr w:rsidR="00A0526C" w14:paraId="6589066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4C3590" w14:textId="77777777" w:rsidR="00A0526C" w:rsidRDefault="00A0526C">
            <w:pPr>
              <w:pStyle w:val="Responses"/>
            </w:pPr>
            <w:r>
              <w:t>Court-directed bundles – third party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F948D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CAC1" w14:textId="096AC4AA" w:rsidR="00A0526C" w:rsidRDefault="00B53CFB" w:rsidP="00840CFF">
            <w:pPr>
              <w:pStyle w:val="DetailsFlushRight"/>
            </w:pPr>
            <w:bookmarkStart w:id="177" w:name="E2"/>
            <w:bookmarkEnd w:id="177"/>
            <w:r>
              <w:t>X</w:t>
            </w:r>
          </w:p>
        </w:tc>
      </w:tr>
      <w:tr w:rsidR="00D71398" w14:paraId="73683397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C6C740" w14:textId="77777777" w:rsidR="00D71398" w:rsidRDefault="00D71398">
            <w:pPr>
              <w:pStyle w:val="Responses"/>
            </w:pPr>
            <w:r>
              <w:t xml:space="preserve">DNA testing </w:t>
            </w:r>
            <w:r w:rsidR="001424D0">
              <w:t>aided person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6C06F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14888" w14:textId="26A42E97" w:rsidR="00D71398" w:rsidRDefault="00B53CFB" w:rsidP="00840CFF">
            <w:pPr>
              <w:pStyle w:val="DetailsFlushRight"/>
            </w:pPr>
            <w:bookmarkStart w:id="178" w:name="E3"/>
            <w:bookmarkEnd w:id="178"/>
            <w:r>
              <w:t>X</w:t>
            </w:r>
          </w:p>
        </w:tc>
      </w:tr>
      <w:tr w:rsidR="00D71398" w14:paraId="50477F5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F900BCE" w14:textId="77777777" w:rsidR="00D71398" w:rsidRDefault="00D71398" w:rsidP="00DC0C7F">
            <w:pPr>
              <w:pStyle w:val="Responses"/>
            </w:pPr>
            <w:r>
              <w:t xml:space="preserve">Document and </w:t>
            </w:r>
            <w:r w:rsidR="00DC0C7F">
              <w:t>p</w:t>
            </w:r>
            <w:r>
              <w:t>rocess server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1E9E0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622F2" w14:textId="216DB18B" w:rsidR="00D71398" w:rsidRDefault="00B53CFB" w:rsidP="00840CFF">
            <w:pPr>
              <w:pStyle w:val="DetailsFlushRight"/>
            </w:pPr>
            <w:bookmarkStart w:id="179" w:name="E4"/>
            <w:bookmarkEnd w:id="179"/>
            <w:r>
              <w:t>X</w:t>
            </w:r>
          </w:p>
        </w:tc>
      </w:tr>
      <w:tr w:rsidR="003F6136" w14:paraId="79F0B288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1EC4BB9" w14:textId="77777777" w:rsidR="003F6136" w:rsidRDefault="003F6136">
            <w:pPr>
              <w:pStyle w:val="Responses"/>
            </w:pPr>
            <w:r>
              <w:t>Drug testing – Judge directed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21D75E" w14:textId="77777777" w:rsidR="003F6136" w:rsidRDefault="003F6136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FFED9" w14:textId="260DE65A" w:rsidR="003F6136" w:rsidRDefault="00B53CFB" w:rsidP="00840CFF">
            <w:pPr>
              <w:pStyle w:val="DetailsFlushRight"/>
            </w:pPr>
            <w:bookmarkStart w:id="180" w:name="E5"/>
            <w:bookmarkEnd w:id="180"/>
            <w:r>
              <w:t>X</w:t>
            </w:r>
          </w:p>
        </w:tc>
      </w:tr>
      <w:tr w:rsidR="00A0526C" w14:paraId="440E0046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1FDF43C" w14:textId="77777777" w:rsidR="00A0526C" w:rsidRDefault="00A0526C">
            <w:pPr>
              <w:pStyle w:val="Responses"/>
            </w:pPr>
            <w:r>
              <w:t>Interpreters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8F59C5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73A857" w14:textId="4402607E" w:rsidR="00A0526C" w:rsidRDefault="00B53CFB" w:rsidP="00840CFF">
            <w:pPr>
              <w:pStyle w:val="DetailsFlushRight"/>
            </w:pPr>
            <w:bookmarkStart w:id="181" w:name="E6"/>
            <w:bookmarkEnd w:id="181"/>
            <w:r>
              <w:t>X</w:t>
            </w:r>
          </w:p>
        </w:tc>
      </w:tr>
      <w:tr w:rsidR="00D71398" w14:paraId="5356455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82D6222" w14:textId="77777777" w:rsidR="00D71398" w:rsidRDefault="00D71398">
            <w:pPr>
              <w:pStyle w:val="Responses"/>
            </w:pPr>
            <w:r>
              <w:t>Office disbursement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A90FD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8FD33" w14:textId="5FCF12B7" w:rsidR="00D71398" w:rsidRDefault="00B53CFB" w:rsidP="00840CFF">
            <w:pPr>
              <w:pStyle w:val="DetailsFlushRight"/>
            </w:pPr>
            <w:bookmarkStart w:id="182" w:name="E7"/>
            <w:bookmarkEnd w:id="182"/>
            <w:r>
              <w:t>X</w:t>
            </w:r>
          </w:p>
        </w:tc>
      </w:tr>
      <w:tr w:rsidR="00D71398" w14:paraId="16F792E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AF4D89" w14:textId="77777777" w:rsidR="00D71398" w:rsidRDefault="00D71398">
            <w:pPr>
              <w:pStyle w:val="Responses"/>
            </w:pPr>
            <w:r>
              <w:t>Report – Medical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E5151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27462" w14:textId="346C78E4" w:rsidR="00D71398" w:rsidRDefault="00B53CFB" w:rsidP="00840CFF">
            <w:pPr>
              <w:pStyle w:val="DetailsFlushRight"/>
            </w:pPr>
            <w:bookmarkStart w:id="183" w:name="E8"/>
            <w:bookmarkEnd w:id="183"/>
            <w:r>
              <w:t>X</w:t>
            </w:r>
          </w:p>
        </w:tc>
      </w:tr>
      <w:tr w:rsidR="00D35C77" w14:paraId="5B878E5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2CC0781" w14:textId="77777777" w:rsidR="00D35C77" w:rsidRDefault="00D35C77" w:rsidP="00A0526C">
            <w:pPr>
              <w:pStyle w:val="Responses"/>
            </w:pPr>
            <w:r>
              <w:t>Title search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8BA4D" w14:textId="77777777" w:rsidR="00D35C77" w:rsidRDefault="00D35C77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1FFF06" w14:textId="0C29FDDF" w:rsidR="00D35C77" w:rsidRDefault="00B53CFB" w:rsidP="00840CFF">
            <w:pPr>
              <w:pStyle w:val="DetailsFlushRight"/>
            </w:pPr>
            <w:bookmarkStart w:id="184" w:name="E9"/>
            <w:bookmarkEnd w:id="184"/>
            <w:r>
              <w:t>X</w:t>
            </w:r>
          </w:p>
        </w:tc>
      </w:tr>
      <w:tr w:rsidR="002E0926" w14:paraId="2845BC4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A6BFDCF" w14:textId="77777777" w:rsidR="002E0926" w:rsidRDefault="002E0926" w:rsidP="00A0526C">
            <w:pPr>
              <w:pStyle w:val="Responses"/>
            </w:pPr>
            <w:r>
              <w:t>Translators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F4F17A" w14:textId="77777777" w:rsidR="002E0926" w:rsidRDefault="002E0926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E091CA" w14:textId="131550A5" w:rsidR="002E0926" w:rsidRDefault="00B53CFB" w:rsidP="00840CFF">
            <w:pPr>
              <w:pStyle w:val="DetailsFlushRight"/>
            </w:pPr>
            <w:bookmarkStart w:id="185" w:name="E10"/>
            <w:bookmarkEnd w:id="185"/>
            <w:r>
              <w:t>X</w:t>
            </w:r>
          </w:p>
        </w:tc>
      </w:tr>
      <w:tr w:rsidR="00A0526C" w14:paraId="0E47C6A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5433EE" w14:textId="6F186B90" w:rsidR="00A0526C" w:rsidRDefault="002E0926" w:rsidP="00A0526C">
            <w:pPr>
              <w:pStyle w:val="Responses"/>
            </w:pPr>
            <w:r>
              <w:t xml:space="preserve">Travel – </w:t>
            </w:r>
            <w:r w:rsidR="00A0526C">
              <w:t>Personal car – necessary</w:t>
            </w:r>
            <w:r w:rsidR="009E3B14">
              <w:t xml:space="preserve"> – </w:t>
            </w:r>
            <w:r w:rsidR="00ED4F31">
              <w:t xml:space="preserve">@ </w:t>
            </w:r>
            <w:r w:rsidR="009E3B14">
              <w:t>$</w:t>
            </w:r>
            <w:bookmarkStart w:id="186" w:name="TravelRate2"/>
            <w:bookmarkEnd w:id="186"/>
            <w:r w:rsidR="00B53CFB">
              <w:t>1.17</w:t>
            </w:r>
            <w:r w:rsidR="009E3B14">
              <w:t xml:space="preserve"> </w:t>
            </w:r>
            <w:r w:rsidR="00ED4F31">
              <w:t>per km</w:t>
            </w:r>
            <w:r w:rsidR="009E3B14">
              <w:t xml:space="preserve"> (as per policy</w:t>
            </w:r>
            <w:r w:rsidR="00ED4F31">
              <w:t>)</w:t>
            </w:r>
            <w:r w:rsidR="006206F3">
              <w:t>. There is no GST on mileage.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58DFEB" w14:textId="16E36B80" w:rsidR="00A0526C" w:rsidRDefault="00B53CFB" w:rsidP="00840CFF">
            <w:pPr>
              <w:pStyle w:val="DetailsFlushRight"/>
            </w:pPr>
            <w:bookmarkStart w:id="187" w:name="Unit1"/>
            <w:bookmarkEnd w:id="187"/>
            <w:r>
              <w:t>x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30586" w14:textId="03740E94" w:rsidR="00A0526C" w:rsidRDefault="00B53CFB" w:rsidP="00840CFF">
            <w:pPr>
              <w:pStyle w:val="DetailsFlushRight"/>
            </w:pPr>
            <w:bookmarkStart w:id="188" w:name="E11"/>
            <w:bookmarkEnd w:id="188"/>
            <w:r>
              <w:t>{{x*$1.17}}</w:t>
            </w:r>
          </w:p>
        </w:tc>
      </w:tr>
      <w:tr w:rsidR="00A0526C" w14:paraId="47C619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29C36B3" w14:textId="77777777" w:rsidR="00A0526C" w:rsidRDefault="002E0926">
            <w:pPr>
              <w:pStyle w:val="Responses"/>
            </w:pPr>
            <w:r>
              <w:t xml:space="preserve">Travel – </w:t>
            </w:r>
            <w:r w:rsidR="00A0526C">
              <w:t>Plane, train, bus, taxi and parking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B68E9" w14:textId="77777777" w:rsidR="00A0526C" w:rsidRDefault="00A0526C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24A475" w14:textId="165FFA2B" w:rsidR="00A0526C" w:rsidRDefault="00B53CFB" w:rsidP="00840CFF">
            <w:pPr>
              <w:pStyle w:val="DetailsFlushRight"/>
            </w:pPr>
            <w:bookmarkStart w:id="189" w:name="E12"/>
            <w:bookmarkEnd w:id="189"/>
            <w:r>
              <w:t>X</w:t>
            </w:r>
          </w:p>
        </w:tc>
      </w:tr>
      <w:tr w:rsidR="00D71398" w14:paraId="3765DD8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5C9A332" w14:textId="77777777" w:rsidR="00D71398" w:rsidRDefault="002E0926">
            <w:pPr>
              <w:pStyle w:val="Responses"/>
            </w:pPr>
            <w:r>
              <w:t xml:space="preserve">Travel – </w:t>
            </w:r>
            <w:r w:rsidR="00A0526C">
              <w:t>Rental car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8664AA" w14:textId="77777777" w:rsidR="00D71398" w:rsidRDefault="00D71398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D0D41C" w14:textId="7B0CF226" w:rsidR="00D71398" w:rsidRDefault="00B53CFB" w:rsidP="00840CFF">
            <w:pPr>
              <w:pStyle w:val="DetailsFlushRight"/>
            </w:pPr>
            <w:bookmarkStart w:id="190" w:name="E13"/>
            <w:bookmarkEnd w:id="190"/>
            <w:r>
              <w:t>X</w:t>
            </w:r>
          </w:p>
        </w:tc>
      </w:tr>
      <w:tr w:rsidR="00D71398" w14:paraId="41818F72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FABED" w14:textId="77777777" w:rsidR="00D71398" w:rsidRDefault="002E0926">
            <w:pPr>
              <w:pStyle w:val="Responses"/>
            </w:pPr>
            <w:r>
              <w:t>Travel – Time – necessary</w:t>
            </w:r>
            <w:r w:rsidR="00ED4F31">
              <w:t xml:space="preserve"> </w:t>
            </w:r>
            <w:bookmarkStart w:id="191" w:name="Destination"/>
            <w:bookmarkEnd w:id="191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A38BEC" w14:textId="00CD250E" w:rsidR="00D71398" w:rsidRDefault="00B53CFB" w:rsidP="00840CFF">
            <w:pPr>
              <w:pStyle w:val="DetailsFlushRight"/>
            </w:pPr>
            <w:bookmarkStart w:id="192" w:name="Unit2"/>
            <w:bookmarkEnd w:id="192"/>
            <w:r>
              <w:t>X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3BBAFE" w14:textId="6EAA3708" w:rsidR="00D71398" w:rsidRDefault="00B53CFB" w:rsidP="00840CFF">
            <w:pPr>
              <w:pStyle w:val="DetailsFlushRight"/>
            </w:pPr>
            <w:bookmarkStart w:id="193" w:name="E14"/>
            <w:bookmarkEnd w:id="193"/>
            <w:r>
              <w:t>{{x*$63.00}}</w:t>
            </w:r>
          </w:p>
        </w:tc>
      </w:tr>
      <w:tr w:rsidR="00611570" w14:paraId="2C335A93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</w:tcBorders>
            <w:vAlign w:val="center"/>
          </w:tcPr>
          <w:p w14:paraId="2268D4D8" w14:textId="77777777" w:rsidR="00611570" w:rsidRDefault="00611570">
            <w:pPr>
              <w:pStyle w:val="Responses"/>
            </w:pPr>
          </w:p>
        </w:tc>
        <w:tc>
          <w:tcPr>
            <w:tcW w:w="1571" w:type="dxa"/>
            <w:gridSpan w:val="9"/>
            <w:tcBorders>
              <w:top w:val="single" w:sz="4" w:space="0" w:color="999999"/>
            </w:tcBorders>
            <w:vAlign w:val="center"/>
          </w:tcPr>
          <w:p w14:paraId="2ABA2070" w14:textId="77777777" w:rsidR="00611570" w:rsidRDefault="00611570" w:rsidP="003F6136">
            <w:pPr>
              <w:pStyle w:val="Details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</w:tcBorders>
            <w:vAlign w:val="center"/>
          </w:tcPr>
          <w:p w14:paraId="417B247B" w14:textId="77777777" w:rsidR="00611570" w:rsidRDefault="00611570">
            <w:pPr>
              <w:pStyle w:val="DetailsFlushRight"/>
            </w:pPr>
          </w:p>
        </w:tc>
      </w:tr>
      <w:tr w:rsidR="003F6136" w14:paraId="17E6E281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57"/>
        </w:trPr>
        <w:tc>
          <w:tcPr>
            <w:tcW w:w="7468" w:type="dxa"/>
            <w:gridSpan w:val="22"/>
            <w:vAlign w:val="center"/>
          </w:tcPr>
          <w:p w14:paraId="492695B7" w14:textId="77777777" w:rsidR="003F6136" w:rsidRDefault="003F6136" w:rsidP="00DC0C7F">
            <w:pPr>
              <w:pStyle w:val="Responses"/>
            </w:pPr>
          </w:p>
        </w:tc>
        <w:tc>
          <w:tcPr>
            <w:tcW w:w="1571" w:type="dxa"/>
            <w:gridSpan w:val="9"/>
            <w:vAlign w:val="center"/>
          </w:tcPr>
          <w:p w14:paraId="684A5EED" w14:textId="77777777" w:rsidR="003F6136" w:rsidRDefault="003F6136" w:rsidP="003F6136">
            <w:pPr>
              <w:pStyle w:val="Details"/>
            </w:pPr>
          </w:p>
        </w:tc>
        <w:tc>
          <w:tcPr>
            <w:tcW w:w="1587" w:type="dxa"/>
            <w:gridSpan w:val="13"/>
            <w:vAlign w:val="center"/>
          </w:tcPr>
          <w:p w14:paraId="082894F3" w14:textId="77777777" w:rsidR="003F6136" w:rsidRDefault="003F6136">
            <w:pPr>
              <w:pStyle w:val="DetailsFlushRight"/>
            </w:pPr>
          </w:p>
        </w:tc>
      </w:tr>
      <w:tr w:rsidR="00EE4C04" w14:paraId="7B8FADF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0F8C397F" w14:textId="77777777" w:rsidR="00EE4C04" w:rsidRDefault="00EE4C04" w:rsidP="00DC0C7F">
            <w:pPr>
              <w:pStyle w:val="Responses"/>
            </w:pPr>
            <w:bookmarkStart w:id="194" w:name="Prior"/>
            <w:bookmarkEnd w:id="194"/>
            <w:r w:rsidRPr="00393730">
              <w:rPr>
                <w:rStyle w:val="Bold"/>
              </w:rPr>
              <w:lastRenderedPageBreak/>
              <w:t xml:space="preserve">Prior-approval </w:t>
            </w:r>
            <w:r>
              <w:rPr>
                <w:rStyle w:val="Bold"/>
              </w:rPr>
              <w:t>d</w:t>
            </w:r>
            <w:r w:rsidRPr="00393730">
              <w:rPr>
                <w:rStyle w:val="Bold"/>
              </w:rPr>
              <w:t xml:space="preserve">isbursements </w:t>
            </w:r>
            <w:r w:rsidRPr="00393730">
              <w:t xml:space="preserve">(attach </w:t>
            </w:r>
            <w:r>
              <w:t>receipts/</w:t>
            </w:r>
            <w:r w:rsidRPr="00393730">
              <w:t>invoice</w:t>
            </w:r>
            <w:r>
              <w:t>s</w:t>
            </w:r>
            <w:r w:rsidRPr="00393730">
              <w:t>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11866D52" w14:textId="77777777" w:rsidR="00EE4C04" w:rsidRPr="00CF3151" w:rsidRDefault="00EE4C04" w:rsidP="00CF3151">
            <w:pPr>
              <w:pStyle w:val="CenteredDetails"/>
              <w:rPr>
                <w:rStyle w:val="Bold"/>
              </w:rPr>
            </w:pPr>
          </w:p>
        </w:tc>
        <w:tc>
          <w:tcPr>
            <w:tcW w:w="1587" w:type="dxa"/>
            <w:gridSpan w:val="13"/>
            <w:tcBorders>
              <w:bottom w:val="single" w:sz="4" w:space="0" w:color="999999"/>
            </w:tcBorders>
            <w:vAlign w:val="center"/>
          </w:tcPr>
          <w:p w14:paraId="6D1C8E65" w14:textId="77777777" w:rsidR="00EE4C04" w:rsidRPr="00AA2ED5" w:rsidRDefault="00AA2ED5" w:rsidP="00CF3151">
            <w:pPr>
              <w:pStyle w:val="CenteredDetails"/>
              <w:rPr>
                <w:rStyle w:val="Bold"/>
                <w:b w:val="0"/>
              </w:rPr>
            </w:pPr>
            <w:r>
              <w:rPr>
                <w:rStyle w:val="Bold"/>
              </w:rPr>
              <w:t xml:space="preserve">Total </w:t>
            </w:r>
            <w:r>
              <w:rPr>
                <w:rStyle w:val="Bold"/>
                <w:b w:val="0"/>
              </w:rPr>
              <w:t>(excl. GST)</w:t>
            </w:r>
          </w:p>
        </w:tc>
      </w:tr>
      <w:tr w:rsidR="0001634A" w14:paraId="05064AE1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2114DD2" w14:textId="77777777" w:rsidR="0001634A" w:rsidRDefault="0001634A" w:rsidP="00DC0C7F">
            <w:pPr>
              <w:pStyle w:val="Responses"/>
            </w:pPr>
            <w:bookmarkStart w:id="195" w:name="OtherDisb1"/>
            <w:bookmarkEnd w:id="195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E34594" w14:textId="77777777" w:rsidR="0001634A" w:rsidRPr="00840CFF" w:rsidRDefault="0001634A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F14C3B" w14:textId="77777777" w:rsidR="0001634A" w:rsidRPr="00840CFF" w:rsidRDefault="0001634A" w:rsidP="00840CFF">
            <w:pPr>
              <w:pStyle w:val="DetailsFlushRight"/>
            </w:pPr>
            <w:bookmarkStart w:id="196" w:name="E15"/>
            <w:bookmarkEnd w:id="196"/>
          </w:p>
        </w:tc>
      </w:tr>
      <w:tr w:rsidR="00DC0C7F" w14:paraId="4B35A30A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D734C3D" w14:textId="77777777" w:rsidR="00DC0C7F" w:rsidRDefault="00DC0C7F" w:rsidP="0001634A">
            <w:pPr>
              <w:pStyle w:val="Responses"/>
            </w:pPr>
            <w:bookmarkStart w:id="197" w:name="OtherDisb2"/>
            <w:bookmarkEnd w:id="197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0AA56" w14:textId="77777777" w:rsidR="00DC0C7F" w:rsidRPr="00840CFF" w:rsidRDefault="00DC0C7F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D3677A" w14:textId="77777777" w:rsidR="00DC0C7F" w:rsidRPr="00840CFF" w:rsidRDefault="00DC0C7F" w:rsidP="00840CFF">
            <w:pPr>
              <w:pStyle w:val="DetailsFlushRight"/>
            </w:pPr>
            <w:bookmarkStart w:id="198" w:name="E16"/>
            <w:bookmarkEnd w:id="198"/>
          </w:p>
        </w:tc>
      </w:tr>
      <w:tr w:rsidR="00DC0C7F" w14:paraId="373A041F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3BC89E0" w14:textId="77777777" w:rsidR="00DC0C7F" w:rsidRDefault="00DC0C7F" w:rsidP="0001634A">
            <w:pPr>
              <w:pStyle w:val="Responses"/>
            </w:pPr>
            <w:bookmarkStart w:id="199" w:name="OtherDisb3"/>
            <w:bookmarkEnd w:id="199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024F02" w14:textId="77777777" w:rsidR="00DC0C7F" w:rsidRPr="00840CFF" w:rsidRDefault="00DC0C7F" w:rsidP="00840CFF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DEA81" w14:textId="77777777" w:rsidR="00DC0C7F" w:rsidRPr="00840CFF" w:rsidRDefault="00DC0C7F" w:rsidP="00840CFF">
            <w:pPr>
              <w:pStyle w:val="DetailsFlushRight"/>
            </w:pPr>
            <w:bookmarkStart w:id="200" w:name="E17"/>
            <w:bookmarkEnd w:id="200"/>
          </w:p>
        </w:tc>
      </w:tr>
    </w:tbl>
    <w:p w14:paraId="47BCE803" w14:textId="77777777" w:rsidR="00D71398" w:rsidRDefault="00D71398" w:rsidP="00CF3151">
      <w:pPr>
        <w:pStyle w:val="NoSpacing"/>
      </w:pPr>
    </w:p>
    <w:tbl>
      <w:tblPr>
        <w:tblW w:w="1060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1"/>
        <w:gridCol w:w="134"/>
        <w:gridCol w:w="7306"/>
        <w:gridCol w:w="142"/>
      </w:tblGrid>
      <w:tr w:rsidR="00F60891" w14:paraId="0919ED1A" w14:textId="77777777" w:rsidTr="00162D54">
        <w:trPr>
          <w:cantSplit/>
          <w:trHeight w:hRule="exact" w:val="340"/>
        </w:trPr>
        <w:tc>
          <w:tcPr>
            <w:tcW w:w="3021" w:type="dxa"/>
            <w:shd w:val="clear" w:color="auto" w:fill="999999"/>
            <w:vAlign w:val="center"/>
          </w:tcPr>
          <w:p w14:paraId="351D9142" w14:textId="77777777" w:rsidR="00F60891" w:rsidRDefault="00F60891" w:rsidP="004F5B6F">
            <w:pPr>
              <w:pStyle w:val="SectionHeads"/>
            </w:pPr>
            <w:r>
              <w:t>Progress/Result</w:t>
            </w:r>
          </w:p>
        </w:tc>
        <w:tc>
          <w:tcPr>
            <w:tcW w:w="7582" w:type="dxa"/>
            <w:gridSpan w:val="3"/>
            <w:tcBorders>
              <w:top w:val="single" w:sz="18" w:space="0" w:color="999999"/>
            </w:tcBorders>
            <w:vAlign w:val="center"/>
          </w:tcPr>
          <w:p w14:paraId="4A5A6678" w14:textId="77777777" w:rsidR="00F60891" w:rsidRDefault="00F60891" w:rsidP="004F5B6F">
            <w:pPr>
              <w:pStyle w:val="Details"/>
            </w:pPr>
            <w:r>
              <w:t>Please provide an update on the current status of the proceedings.</w:t>
            </w:r>
          </w:p>
        </w:tc>
      </w:tr>
      <w:tr w:rsidR="00F60891" w14:paraId="0F4ECEEE" w14:textId="77777777" w:rsidTr="003F6136">
        <w:trPr>
          <w:trHeight w:hRule="exact" w:val="2916"/>
        </w:trPr>
        <w:tc>
          <w:tcPr>
            <w:tcW w:w="3155" w:type="dxa"/>
            <w:gridSpan w:val="2"/>
            <w:tcBorders>
              <w:right w:val="single" w:sz="4" w:space="0" w:color="999999"/>
            </w:tcBorders>
          </w:tcPr>
          <w:p w14:paraId="42A9BA50" w14:textId="77777777" w:rsidR="00F60891" w:rsidRDefault="00F60891" w:rsidP="004F5B6F">
            <w:pPr>
              <w:pStyle w:val="Details"/>
            </w:pPr>
          </w:p>
        </w:tc>
        <w:tc>
          <w:tcPr>
            <w:tcW w:w="7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045D6DED" w14:textId="6AB18F33" w:rsidR="00F60891" w:rsidRDefault="00B53CFB" w:rsidP="00CF3151">
            <w:pPr>
              <w:pStyle w:val="Responses"/>
            </w:pPr>
            <w:bookmarkStart w:id="201" w:name="Explanation"/>
            <w:bookmarkEnd w:id="201"/>
            <w:r>
              <w:t>{{</w:t>
            </w:r>
            <w:proofErr w:type="spellStart"/>
            <w:r>
              <w:t>Insert_wording_here</w:t>
            </w:r>
            <w:proofErr w:type="spellEnd"/>
            <w:r>
              <w:t>}}</w:t>
            </w:r>
          </w:p>
        </w:tc>
      </w:tr>
      <w:tr w:rsidR="00F60891" w14:paraId="3A444203" w14:textId="77777777" w:rsidTr="00162D54">
        <w:trPr>
          <w:gridAfter w:val="1"/>
          <w:wAfter w:w="142" w:type="dxa"/>
          <w:trHeight w:hRule="exact" w:val="284"/>
        </w:trPr>
        <w:tc>
          <w:tcPr>
            <w:tcW w:w="3155" w:type="dxa"/>
            <w:gridSpan w:val="2"/>
          </w:tcPr>
          <w:p w14:paraId="5D652BEB" w14:textId="77777777" w:rsidR="00F60891" w:rsidRDefault="00F60891" w:rsidP="004F5B6F">
            <w:pPr>
              <w:pStyle w:val="Details"/>
            </w:pPr>
          </w:p>
        </w:tc>
        <w:tc>
          <w:tcPr>
            <w:tcW w:w="7306" w:type="dxa"/>
            <w:tcBorders>
              <w:top w:val="single" w:sz="4" w:space="0" w:color="999999"/>
            </w:tcBorders>
            <w:vAlign w:val="bottom"/>
          </w:tcPr>
          <w:p w14:paraId="0D52BDB3" w14:textId="77777777" w:rsidR="00F60891" w:rsidRDefault="00F60891" w:rsidP="004F5B6F">
            <w:pPr>
              <w:pStyle w:val="DetailsFlushRight"/>
              <w:rPr>
                <w:rStyle w:val="Italic"/>
              </w:rPr>
            </w:pPr>
            <w:r>
              <w:rPr>
                <w:rStyle w:val="Italic"/>
              </w:rPr>
              <w:t>continue on a separate sheet if necessary …</w:t>
            </w:r>
          </w:p>
        </w:tc>
      </w:tr>
    </w:tbl>
    <w:p w14:paraId="67A53997" w14:textId="77777777" w:rsidR="0055368F" w:rsidRDefault="0055368F" w:rsidP="00F60891"/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D71398" w14:paraId="4EEBCA28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489F4127" w14:textId="77777777" w:rsidR="00D71398" w:rsidRDefault="00D71398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20935335" w14:textId="77777777" w:rsidR="00D71398" w:rsidRDefault="00D71398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D71398" w14:paraId="34638228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46B73952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7E1EE1FE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01D0BA00" w14:textId="77777777" w:rsidR="00D71398" w:rsidRDefault="00D71398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3F7C34B1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1AFE47F7" w14:textId="77777777" w:rsidR="00D71398" w:rsidRDefault="00D71398">
            <w:pPr>
              <w:pStyle w:val="Details"/>
            </w:pPr>
          </w:p>
        </w:tc>
        <w:tc>
          <w:tcPr>
            <w:tcW w:w="1375" w:type="dxa"/>
          </w:tcPr>
          <w:p w14:paraId="281B9B29" w14:textId="77777777" w:rsidR="00D71398" w:rsidRDefault="00D71398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461C31DC" w14:textId="77777777" w:rsidR="00D71398" w:rsidRDefault="00D71398">
            <w:pPr>
              <w:pStyle w:val="Details"/>
            </w:pPr>
          </w:p>
        </w:tc>
        <w:tc>
          <w:tcPr>
            <w:tcW w:w="1696" w:type="dxa"/>
          </w:tcPr>
          <w:p w14:paraId="42B1A714" w14:textId="77777777" w:rsidR="00D71398" w:rsidRDefault="00D71398">
            <w:pPr>
              <w:pStyle w:val="Details"/>
            </w:pPr>
          </w:p>
        </w:tc>
      </w:tr>
      <w:tr w:rsidR="00D71398" w14:paraId="7FDCF0DD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688514D7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547D73EA" w14:textId="77777777" w:rsidR="00D71398" w:rsidRDefault="00D71398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6BD4C2DA" w14:textId="77777777" w:rsidR="00D71398" w:rsidRDefault="00D71398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5C442625" w14:textId="77777777" w:rsidR="00D71398" w:rsidRDefault="00D71398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3D784A82" w14:textId="77777777" w:rsidR="00D71398" w:rsidRDefault="00D71398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4ACF3ABD" w14:textId="77777777" w:rsidR="00D71398" w:rsidRDefault="00D71398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0B0D3284" w14:textId="77777777" w:rsidR="00D71398" w:rsidRDefault="00D71398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4579ADE" w14:textId="77777777" w:rsidR="00D71398" w:rsidRDefault="00D71398">
            <w:pPr>
              <w:pStyle w:val="CenteredDetails"/>
            </w:pPr>
            <w:r>
              <w:t>Details/Description</w:t>
            </w:r>
          </w:p>
        </w:tc>
      </w:tr>
      <w:tr w:rsidR="00D71398" w14:paraId="669695BB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A1153A8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5C33A2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9B007A" w14:textId="77777777" w:rsidR="00D71398" w:rsidRDefault="00D71398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0E6E0A09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2E83BA3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8B7346" w14:textId="77777777" w:rsidR="00D71398" w:rsidRDefault="00D71398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6D20D1D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134DCC5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A58917" w14:textId="77777777" w:rsidR="00D71398" w:rsidRDefault="00D71398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2B88FC84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414C208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88CD50" w14:textId="77777777" w:rsidR="00D71398" w:rsidRDefault="00D71398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3B39299D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AFE44AE" w14:textId="77777777" w:rsidR="00D71398" w:rsidRDefault="00D71398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279D761E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C92B7F" w14:textId="77777777" w:rsidR="00D71398" w:rsidRDefault="00D71398">
            <w:pPr>
              <w:pStyle w:val="Details"/>
            </w:pPr>
            <w:bookmarkStart w:id="207" w:name="Details1"/>
            <w:bookmarkEnd w:id="207"/>
          </w:p>
        </w:tc>
      </w:tr>
      <w:tr w:rsidR="00D71398" w14:paraId="6452FD7A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39FB04AB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6DEEF6E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381D8A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27613A1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57FE396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EED155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85853D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6F944F04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7A8416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7CE26E2C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15A9990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661665C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01A09AB6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95BEFF1" w14:textId="77777777" w:rsidR="00D71398" w:rsidRDefault="00D71398">
            <w:pPr>
              <w:pStyle w:val="Details"/>
            </w:pPr>
          </w:p>
        </w:tc>
        <w:tc>
          <w:tcPr>
            <w:tcW w:w="261" w:type="dxa"/>
          </w:tcPr>
          <w:p w14:paraId="2710B065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64BC861" w14:textId="77777777" w:rsidR="00D71398" w:rsidRDefault="00D71398">
            <w:pPr>
              <w:pStyle w:val="Details"/>
            </w:pPr>
          </w:p>
        </w:tc>
      </w:tr>
      <w:tr w:rsidR="00D71398" w14:paraId="08EB4449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ED31772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337605B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786B22" w14:textId="77777777" w:rsidR="00D71398" w:rsidRDefault="00D71398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CB2DCA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04C7E2B1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50429F" w14:textId="77777777" w:rsidR="00D71398" w:rsidRDefault="00D71398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39188895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7D3C8628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F3AF0F" w14:textId="77777777" w:rsidR="00D71398" w:rsidRDefault="00D71398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408F95F6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5F78CB1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14318F" w14:textId="77777777" w:rsidR="00D71398" w:rsidRDefault="00D71398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79BE0C9E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F70928" w14:textId="77777777" w:rsidR="00D71398" w:rsidRDefault="00D71398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4226EB78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242D50" w14:textId="77777777" w:rsidR="00D71398" w:rsidRDefault="00D71398">
            <w:pPr>
              <w:pStyle w:val="Details"/>
            </w:pPr>
            <w:bookmarkStart w:id="213" w:name="Details2"/>
            <w:bookmarkEnd w:id="213"/>
          </w:p>
        </w:tc>
      </w:tr>
    </w:tbl>
    <w:p w14:paraId="44A75F6A" w14:textId="77777777" w:rsidR="00D71398" w:rsidRDefault="00D71398" w:rsidP="0055368F"/>
    <w:tbl>
      <w:tblPr>
        <w:tblW w:w="106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3"/>
        <w:gridCol w:w="38"/>
        <w:gridCol w:w="5214"/>
        <w:gridCol w:w="284"/>
        <w:gridCol w:w="568"/>
        <w:gridCol w:w="284"/>
        <w:gridCol w:w="284"/>
        <w:gridCol w:w="284"/>
        <w:gridCol w:w="208"/>
        <w:gridCol w:w="76"/>
        <w:gridCol w:w="287"/>
        <w:gridCol w:w="63"/>
      </w:tblGrid>
      <w:tr w:rsidR="00D71398" w14:paraId="2BE12FA8" w14:textId="77777777" w:rsidTr="00CF3151">
        <w:trPr>
          <w:trHeight w:hRule="exact" w:val="340"/>
        </w:trPr>
        <w:tc>
          <w:tcPr>
            <w:tcW w:w="3023" w:type="dxa"/>
            <w:shd w:val="clear" w:color="auto" w:fill="999999"/>
            <w:vAlign w:val="center"/>
          </w:tcPr>
          <w:p w14:paraId="64043681" w14:textId="77777777" w:rsidR="00D71398" w:rsidRDefault="00D71398">
            <w:pPr>
              <w:pStyle w:val="SectionHeads"/>
            </w:pPr>
            <w:r>
              <w:t>Lead provider</w:t>
            </w:r>
          </w:p>
        </w:tc>
        <w:tc>
          <w:tcPr>
            <w:tcW w:w="7590" w:type="dxa"/>
            <w:gridSpan w:val="11"/>
            <w:tcBorders>
              <w:top w:val="single" w:sz="18" w:space="0" w:color="999999"/>
            </w:tcBorders>
            <w:vAlign w:val="bottom"/>
          </w:tcPr>
          <w:p w14:paraId="10ABDA44" w14:textId="77777777" w:rsidR="00D71398" w:rsidRDefault="00CF3151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FB2337">
              <w:rPr>
                <w:rStyle w:val="Bold"/>
              </w:rPr>
              <w:t>:</w:t>
            </w:r>
          </w:p>
        </w:tc>
      </w:tr>
      <w:tr w:rsidR="00D71398" w14:paraId="7F951787" w14:textId="77777777" w:rsidTr="00CF3151">
        <w:trPr>
          <w:gridAfter w:val="3"/>
          <w:wAfter w:w="426" w:type="dxa"/>
        </w:trPr>
        <w:tc>
          <w:tcPr>
            <w:tcW w:w="3023" w:type="dxa"/>
            <w:vAlign w:val="center"/>
          </w:tcPr>
          <w:p w14:paraId="78EE0869" w14:textId="77777777" w:rsidR="00D71398" w:rsidRDefault="00D71398">
            <w:pPr>
              <w:pStyle w:val="Details"/>
            </w:pPr>
          </w:p>
        </w:tc>
        <w:tc>
          <w:tcPr>
            <w:tcW w:w="7164" w:type="dxa"/>
            <w:gridSpan w:val="8"/>
            <w:tcMar>
              <w:left w:w="108" w:type="dxa"/>
            </w:tcMar>
            <w:vAlign w:val="center"/>
          </w:tcPr>
          <w:p w14:paraId="5EC58FD1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5C2B1F83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7D64D594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20628BAC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D71398" w14:paraId="335440A7" w14:textId="77777777" w:rsidTr="00CF3151">
        <w:trPr>
          <w:gridBefore w:val="2"/>
          <w:gridAfter w:val="1"/>
          <w:wBefore w:w="3061" w:type="dxa"/>
          <w:wAfter w:w="63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15B49247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4B5C676A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32F81B22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335C81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149BA9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3487774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4BF81C49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Mar>
              <w:bottom w:w="57" w:type="dxa"/>
            </w:tcMar>
          </w:tcPr>
          <w:p w14:paraId="08620486" w14:textId="77777777" w:rsidR="00D71398" w:rsidRDefault="00D71398">
            <w:pPr>
              <w:pStyle w:val="Details"/>
            </w:pPr>
          </w:p>
        </w:tc>
      </w:tr>
      <w:tr w:rsidR="00D71398" w14:paraId="41ACB46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41147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BA21B8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60AC748C" w14:textId="2BA98809" w:rsidR="00D71398" w:rsidRDefault="00B53CFB">
            <w:pPr>
              <w:pStyle w:val="Details"/>
            </w:pPr>
            <w:r>
              <w:t>{{</w:t>
            </w:r>
            <w:proofErr w:type="spellStart"/>
            <w:proofErr w:type="gramStart"/>
            <w:r>
              <w:t>dd,mmm</w:t>
            </w:r>
            <w:proofErr w:type="gramEnd"/>
            <w:r>
              <w:t>,yyyy</w:t>
            </w:r>
            <w:proofErr w:type="spellEnd"/>
            <w:r>
              <w:t>}}</w:t>
            </w: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52FFFD7E" w14:textId="77777777" w:rsidR="00D71398" w:rsidRDefault="00D71398">
            <w:pPr>
              <w:pStyle w:val="Details"/>
            </w:pPr>
          </w:p>
        </w:tc>
      </w:tr>
      <w:tr w:rsidR="00D71398" w14:paraId="5F12CB9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92716C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2215FC13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40743573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53360BB" w14:textId="77777777" w:rsidR="00D71398" w:rsidRDefault="00D71398">
            <w:pPr>
              <w:pStyle w:val="Details"/>
            </w:pPr>
          </w:p>
        </w:tc>
      </w:tr>
      <w:tr w:rsidR="00D71398" w14:paraId="62849C6A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A0C2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51A80F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38A92A95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CD35585" w14:textId="77777777" w:rsidR="00D71398" w:rsidRDefault="00D71398">
            <w:pPr>
              <w:pStyle w:val="Details"/>
            </w:pPr>
          </w:p>
        </w:tc>
      </w:tr>
      <w:tr w:rsidR="00D71398" w14:paraId="0BAD80F2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718B31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62F593DE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23686EA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00E27BA1" w14:textId="77777777" w:rsidR="00D71398" w:rsidRDefault="00D71398">
            <w:pPr>
              <w:pStyle w:val="Details"/>
            </w:pPr>
          </w:p>
        </w:tc>
      </w:tr>
      <w:tr w:rsidR="00D71398" w14:paraId="21AF6FE9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889E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060ECF92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13DD49D" w14:textId="77777777" w:rsidR="00D71398" w:rsidRDefault="00D71398">
            <w:pPr>
              <w:pStyle w:val="6PtCentered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3C123607" w14:textId="77777777" w:rsidR="00D71398" w:rsidRDefault="00D71398">
            <w:pPr>
              <w:pStyle w:val="7PtCeneteredDetails"/>
            </w:pPr>
          </w:p>
        </w:tc>
      </w:tr>
      <w:tr w:rsidR="00D71398" w14:paraId="59E3DBD2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62650C18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598DD560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313FA9DB" w14:textId="77777777" w:rsidR="00D71398" w:rsidRDefault="00D71398">
            <w:pPr>
              <w:pStyle w:val="6PtCenteredDetails"/>
            </w:pPr>
            <w:r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7263F233" w14:textId="77777777" w:rsidR="00D71398" w:rsidRDefault="00D71398">
            <w:pPr>
              <w:pStyle w:val="6PtCenteredDetails"/>
            </w:pPr>
            <w:r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7F4F7ED7" w14:textId="77777777" w:rsidR="00D71398" w:rsidRDefault="00D71398">
            <w:pPr>
              <w:pStyle w:val="6PtCenteredDetails"/>
            </w:pPr>
            <w:r>
              <w:t>year</w:t>
            </w:r>
          </w:p>
        </w:tc>
        <w:tc>
          <w:tcPr>
            <w:tcW w:w="287" w:type="dxa"/>
          </w:tcPr>
          <w:p w14:paraId="27C20919" w14:textId="77777777" w:rsidR="00D71398" w:rsidRDefault="00D71398">
            <w:pPr>
              <w:pStyle w:val="7PtCeneteredDetails"/>
            </w:pPr>
          </w:p>
        </w:tc>
      </w:tr>
    </w:tbl>
    <w:p w14:paraId="1574FC08" w14:textId="77777777" w:rsidR="00266F15" w:rsidRDefault="00266F15">
      <w:pPr>
        <w:pStyle w:val="Details"/>
      </w:pPr>
    </w:p>
    <w:sectPr w:rsidR="00266F15" w:rsidSect="00CF3151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5FBF1" w14:textId="77777777" w:rsidR="009055B1" w:rsidRDefault="009055B1">
      <w:r>
        <w:separator/>
      </w:r>
    </w:p>
    <w:p w14:paraId="4E3F43D6" w14:textId="77777777" w:rsidR="009055B1" w:rsidRDefault="009055B1"/>
    <w:p w14:paraId="6C1A492C" w14:textId="77777777" w:rsidR="009055B1" w:rsidRDefault="009055B1"/>
  </w:endnote>
  <w:endnote w:type="continuationSeparator" w:id="0">
    <w:p w14:paraId="17FA3B3E" w14:textId="77777777" w:rsidR="009055B1" w:rsidRDefault="009055B1">
      <w:r>
        <w:continuationSeparator/>
      </w:r>
    </w:p>
    <w:p w14:paraId="75BF825A" w14:textId="77777777" w:rsidR="009055B1" w:rsidRDefault="009055B1"/>
    <w:p w14:paraId="4EF8A5D0" w14:textId="77777777" w:rsidR="009055B1" w:rsidRDefault="009055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E959" w14:textId="77777777" w:rsidR="00347147" w:rsidRDefault="00D96462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3</w:t>
    </w:r>
    <w:r w:rsidR="0034714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E913" w14:textId="77777777" w:rsidR="00347147" w:rsidRDefault="00D96462" w:rsidP="00CF3151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1</w:t>
    </w:r>
    <w:r w:rsidR="0034714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AB3F" w14:textId="77777777" w:rsidR="009055B1" w:rsidRDefault="009055B1">
      <w:r>
        <w:separator/>
      </w:r>
    </w:p>
    <w:p w14:paraId="4FDD49A8" w14:textId="77777777" w:rsidR="009055B1" w:rsidRDefault="009055B1"/>
    <w:p w14:paraId="775F8D97" w14:textId="77777777" w:rsidR="009055B1" w:rsidRDefault="009055B1"/>
  </w:footnote>
  <w:footnote w:type="continuationSeparator" w:id="0">
    <w:p w14:paraId="38D18586" w14:textId="77777777" w:rsidR="009055B1" w:rsidRDefault="009055B1">
      <w:r>
        <w:continuationSeparator/>
      </w:r>
    </w:p>
    <w:p w14:paraId="58FC437D" w14:textId="77777777" w:rsidR="009055B1" w:rsidRDefault="009055B1"/>
    <w:p w14:paraId="60B5FC22" w14:textId="77777777" w:rsidR="009055B1" w:rsidRDefault="009055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5CC3" w14:textId="77777777" w:rsidR="00347147" w:rsidRDefault="0022725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7789F31" wp14:editId="698003FF">
          <wp:simplePos x="0" y="0"/>
          <wp:positionH relativeFrom="margin">
            <wp:posOffset>-125730</wp:posOffset>
          </wp:positionH>
          <wp:positionV relativeFrom="page">
            <wp:posOffset>435610</wp:posOffset>
          </wp:positionV>
          <wp:extent cx="2452370" cy="640080"/>
          <wp:effectExtent l="0" t="0" r="0" b="0"/>
          <wp:wrapNone/>
          <wp:docPr id="1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4805405">
    <w:abstractNumId w:val="5"/>
  </w:num>
  <w:num w:numId="2" w16cid:durableId="1986161872">
    <w:abstractNumId w:val="0"/>
  </w:num>
  <w:num w:numId="3" w16cid:durableId="688138140">
    <w:abstractNumId w:val="4"/>
  </w:num>
  <w:num w:numId="4" w16cid:durableId="1433816834">
    <w:abstractNumId w:val="2"/>
  </w:num>
  <w:num w:numId="5" w16cid:durableId="1144350653">
    <w:abstractNumId w:val="1"/>
  </w:num>
  <w:num w:numId="6" w16cid:durableId="182137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ocumentProtection w:formatting="1" w:enforcement="1" w:cryptProviderType="rsaAES" w:cryptAlgorithmClass="hash" w:cryptAlgorithmType="typeAny" w:cryptAlgorithmSid="14" w:cryptSpinCount="100000" w:hash="N9cAMc7DCTDsue/F7ftT4DvVinpZNXe+it11XbUJSyq2+drQ9iPRVl9deJeUdQbHQuIK+q+0uukdhGxC3iYz4Q==" w:salt="DvNWccgF4SlmumPlAt+5O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FB"/>
    <w:rsid w:val="000043FB"/>
    <w:rsid w:val="00014B4D"/>
    <w:rsid w:val="0001634A"/>
    <w:rsid w:val="00025CD6"/>
    <w:rsid w:val="00031111"/>
    <w:rsid w:val="00031AAF"/>
    <w:rsid w:val="0003460A"/>
    <w:rsid w:val="00047986"/>
    <w:rsid w:val="00060797"/>
    <w:rsid w:val="00067C47"/>
    <w:rsid w:val="000700CF"/>
    <w:rsid w:val="000828C9"/>
    <w:rsid w:val="000962B5"/>
    <w:rsid w:val="00096433"/>
    <w:rsid w:val="00096A34"/>
    <w:rsid w:val="000A3A30"/>
    <w:rsid w:val="000B06DC"/>
    <w:rsid w:val="000B1DFE"/>
    <w:rsid w:val="000C71C5"/>
    <w:rsid w:val="000D095D"/>
    <w:rsid w:val="000E4BAF"/>
    <w:rsid w:val="000F1F11"/>
    <w:rsid w:val="000F5809"/>
    <w:rsid w:val="000F78D4"/>
    <w:rsid w:val="001033B4"/>
    <w:rsid w:val="0012491B"/>
    <w:rsid w:val="001424D0"/>
    <w:rsid w:val="00156E01"/>
    <w:rsid w:val="00162D54"/>
    <w:rsid w:val="00162E60"/>
    <w:rsid w:val="0017227C"/>
    <w:rsid w:val="00174F9A"/>
    <w:rsid w:val="001A1BDD"/>
    <w:rsid w:val="001A296D"/>
    <w:rsid w:val="001A32F6"/>
    <w:rsid w:val="001B1775"/>
    <w:rsid w:val="001B4FA4"/>
    <w:rsid w:val="001C3AD0"/>
    <w:rsid w:val="001D5903"/>
    <w:rsid w:val="001D647C"/>
    <w:rsid w:val="001E1A6D"/>
    <w:rsid w:val="001E560A"/>
    <w:rsid w:val="001F49AD"/>
    <w:rsid w:val="001F4C8B"/>
    <w:rsid w:val="002049F1"/>
    <w:rsid w:val="00211853"/>
    <w:rsid w:val="00211D1D"/>
    <w:rsid w:val="00212495"/>
    <w:rsid w:val="00215A7F"/>
    <w:rsid w:val="00223966"/>
    <w:rsid w:val="0022725B"/>
    <w:rsid w:val="00232E49"/>
    <w:rsid w:val="00242A54"/>
    <w:rsid w:val="002434B6"/>
    <w:rsid w:val="00250808"/>
    <w:rsid w:val="00250E6B"/>
    <w:rsid w:val="0025669E"/>
    <w:rsid w:val="002605FF"/>
    <w:rsid w:val="002615E0"/>
    <w:rsid w:val="00264FE6"/>
    <w:rsid w:val="00266F15"/>
    <w:rsid w:val="0027355A"/>
    <w:rsid w:val="002824BD"/>
    <w:rsid w:val="00290D20"/>
    <w:rsid w:val="00296DAB"/>
    <w:rsid w:val="002D10F5"/>
    <w:rsid w:val="002D1158"/>
    <w:rsid w:val="002E0926"/>
    <w:rsid w:val="002F40ED"/>
    <w:rsid w:val="00301201"/>
    <w:rsid w:val="0032485B"/>
    <w:rsid w:val="003352B2"/>
    <w:rsid w:val="00341CB6"/>
    <w:rsid w:val="00347147"/>
    <w:rsid w:val="00351E9A"/>
    <w:rsid w:val="00352B06"/>
    <w:rsid w:val="003674C1"/>
    <w:rsid w:val="00374175"/>
    <w:rsid w:val="00382484"/>
    <w:rsid w:val="003862B0"/>
    <w:rsid w:val="00386AA5"/>
    <w:rsid w:val="0039168C"/>
    <w:rsid w:val="003950E9"/>
    <w:rsid w:val="00396069"/>
    <w:rsid w:val="003A2226"/>
    <w:rsid w:val="003A2485"/>
    <w:rsid w:val="003A4DB8"/>
    <w:rsid w:val="003A714F"/>
    <w:rsid w:val="003B0ED6"/>
    <w:rsid w:val="003B4732"/>
    <w:rsid w:val="003D5740"/>
    <w:rsid w:val="003E2799"/>
    <w:rsid w:val="003F03E6"/>
    <w:rsid w:val="003F0834"/>
    <w:rsid w:val="003F6136"/>
    <w:rsid w:val="004038C0"/>
    <w:rsid w:val="00407151"/>
    <w:rsid w:val="00415C4D"/>
    <w:rsid w:val="00416A65"/>
    <w:rsid w:val="004221A1"/>
    <w:rsid w:val="0042223C"/>
    <w:rsid w:val="004305AE"/>
    <w:rsid w:val="004727E2"/>
    <w:rsid w:val="0047537D"/>
    <w:rsid w:val="00480E71"/>
    <w:rsid w:val="004968CE"/>
    <w:rsid w:val="004A7F60"/>
    <w:rsid w:val="004B003C"/>
    <w:rsid w:val="004B1D5F"/>
    <w:rsid w:val="004D60B9"/>
    <w:rsid w:val="004F16B5"/>
    <w:rsid w:val="004F259B"/>
    <w:rsid w:val="004F371A"/>
    <w:rsid w:val="004F5B6F"/>
    <w:rsid w:val="00505216"/>
    <w:rsid w:val="00505C6E"/>
    <w:rsid w:val="00512BF8"/>
    <w:rsid w:val="00540608"/>
    <w:rsid w:val="00551F4C"/>
    <w:rsid w:val="0055368F"/>
    <w:rsid w:val="00576955"/>
    <w:rsid w:val="00583520"/>
    <w:rsid w:val="005835D0"/>
    <w:rsid w:val="005849C2"/>
    <w:rsid w:val="005A1467"/>
    <w:rsid w:val="005A455C"/>
    <w:rsid w:val="005A4AD6"/>
    <w:rsid w:val="005B78C2"/>
    <w:rsid w:val="005C16C3"/>
    <w:rsid w:val="005C32E5"/>
    <w:rsid w:val="005D5D97"/>
    <w:rsid w:val="005E32EE"/>
    <w:rsid w:val="005F3479"/>
    <w:rsid w:val="005F5E8D"/>
    <w:rsid w:val="00611570"/>
    <w:rsid w:val="00615198"/>
    <w:rsid w:val="00615D68"/>
    <w:rsid w:val="006206F3"/>
    <w:rsid w:val="00621C80"/>
    <w:rsid w:val="00623E76"/>
    <w:rsid w:val="00631C4E"/>
    <w:rsid w:val="00636887"/>
    <w:rsid w:val="0063722B"/>
    <w:rsid w:val="006537FE"/>
    <w:rsid w:val="0065400B"/>
    <w:rsid w:val="00671B89"/>
    <w:rsid w:val="00693F17"/>
    <w:rsid w:val="006B6939"/>
    <w:rsid w:val="006C22FE"/>
    <w:rsid w:val="006C4D23"/>
    <w:rsid w:val="006D04EB"/>
    <w:rsid w:val="006D0718"/>
    <w:rsid w:val="006E13F8"/>
    <w:rsid w:val="00702F0B"/>
    <w:rsid w:val="007042C5"/>
    <w:rsid w:val="0070509B"/>
    <w:rsid w:val="00711DC3"/>
    <w:rsid w:val="00727132"/>
    <w:rsid w:val="0072773B"/>
    <w:rsid w:val="007339E2"/>
    <w:rsid w:val="0074076F"/>
    <w:rsid w:val="00740A61"/>
    <w:rsid w:val="00747D30"/>
    <w:rsid w:val="00751886"/>
    <w:rsid w:val="00765463"/>
    <w:rsid w:val="00767EDE"/>
    <w:rsid w:val="007718F0"/>
    <w:rsid w:val="00774791"/>
    <w:rsid w:val="00775C03"/>
    <w:rsid w:val="007A1BAF"/>
    <w:rsid w:val="007B3291"/>
    <w:rsid w:val="007C4AD4"/>
    <w:rsid w:val="007C752B"/>
    <w:rsid w:val="007D2B5B"/>
    <w:rsid w:val="007E25E7"/>
    <w:rsid w:val="007E3F83"/>
    <w:rsid w:val="007E45F6"/>
    <w:rsid w:val="007F0075"/>
    <w:rsid w:val="00801A5B"/>
    <w:rsid w:val="008079F4"/>
    <w:rsid w:val="00813ED2"/>
    <w:rsid w:val="00817441"/>
    <w:rsid w:val="00820A38"/>
    <w:rsid w:val="00835213"/>
    <w:rsid w:val="00840CFF"/>
    <w:rsid w:val="008418DD"/>
    <w:rsid w:val="00847458"/>
    <w:rsid w:val="008475A0"/>
    <w:rsid w:val="00852DE2"/>
    <w:rsid w:val="0085426E"/>
    <w:rsid w:val="00855892"/>
    <w:rsid w:val="00860ACD"/>
    <w:rsid w:val="00876A3F"/>
    <w:rsid w:val="00885E5B"/>
    <w:rsid w:val="0089155E"/>
    <w:rsid w:val="008A1552"/>
    <w:rsid w:val="008A2996"/>
    <w:rsid w:val="008A66DF"/>
    <w:rsid w:val="008A756C"/>
    <w:rsid w:val="008B1958"/>
    <w:rsid w:val="008B59BC"/>
    <w:rsid w:val="008B640D"/>
    <w:rsid w:val="008C03BF"/>
    <w:rsid w:val="008C1523"/>
    <w:rsid w:val="008D156A"/>
    <w:rsid w:val="008E1DE3"/>
    <w:rsid w:val="008E402B"/>
    <w:rsid w:val="008E5C3C"/>
    <w:rsid w:val="008E6E4B"/>
    <w:rsid w:val="008F19C6"/>
    <w:rsid w:val="008F58F1"/>
    <w:rsid w:val="008F76B7"/>
    <w:rsid w:val="009055B1"/>
    <w:rsid w:val="00927E9F"/>
    <w:rsid w:val="00947B5E"/>
    <w:rsid w:val="00953D27"/>
    <w:rsid w:val="0095502F"/>
    <w:rsid w:val="00961DC5"/>
    <w:rsid w:val="009728AE"/>
    <w:rsid w:val="0097430E"/>
    <w:rsid w:val="00976F72"/>
    <w:rsid w:val="009A11E1"/>
    <w:rsid w:val="009A26C2"/>
    <w:rsid w:val="009A5DB8"/>
    <w:rsid w:val="009C6FAF"/>
    <w:rsid w:val="009E00A3"/>
    <w:rsid w:val="009E3B14"/>
    <w:rsid w:val="009E58C2"/>
    <w:rsid w:val="009F3112"/>
    <w:rsid w:val="00A0526C"/>
    <w:rsid w:val="00A05D15"/>
    <w:rsid w:val="00A13DAA"/>
    <w:rsid w:val="00A22A7C"/>
    <w:rsid w:val="00A3201B"/>
    <w:rsid w:val="00A40FA7"/>
    <w:rsid w:val="00A5009D"/>
    <w:rsid w:val="00A64C0E"/>
    <w:rsid w:val="00A70707"/>
    <w:rsid w:val="00A73C1C"/>
    <w:rsid w:val="00A80A89"/>
    <w:rsid w:val="00A9671C"/>
    <w:rsid w:val="00A96F53"/>
    <w:rsid w:val="00A97E7D"/>
    <w:rsid w:val="00AA2ED5"/>
    <w:rsid w:val="00AA3360"/>
    <w:rsid w:val="00AB2FBC"/>
    <w:rsid w:val="00AB3F68"/>
    <w:rsid w:val="00AC2503"/>
    <w:rsid w:val="00AD24CE"/>
    <w:rsid w:val="00AD5E5F"/>
    <w:rsid w:val="00AE7DB9"/>
    <w:rsid w:val="00AF2BC9"/>
    <w:rsid w:val="00AF4F53"/>
    <w:rsid w:val="00AF65F2"/>
    <w:rsid w:val="00B01AF8"/>
    <w:rsid w:val="00B04C1C"/>
    <w:rsid w:val="00B1085E"/>
    <w:rsid w:val="00B12F6E"/>
    <w:rsid w:val="00B334A8"/>
    <w:rsid w:val="00B40BBA"/>
    <w:rsid w:val="00B436C4"/>
    <w:rsid w:val="00B53CFB"/>
    <w:rsid w:val="00B56554"/>
    <w:rsid w:val="00B575A9"/>
    <w:rsid w:val="00B71678"/>
    <w:rsid w:val="00B72F6E"/>
    <w:rsid w:val="00B7522A"/>
    <w:rsid w:val="00B81CCF"/>
    <w:rsid w:val="00B95F74"/>
    <w:rsid w:val="00BA3113"/>
    <w:rsid w:val="00BC25BE"/>
    <w:rsid w:val="00BC25FE"/>
    <w:rsid w:val="00BC6C04"/>
    <w:rsid w:val="00BD3F42"/>
    <w:rsid w:val="00BD407A"/>
    <w:rsid w:val="00BD4407"/>
    <w:rsid w:val="00BD7994"/>
    <w:rsid w:val="00BE5C0C"/>
    <w:rsid w:val="00BE6BD8"/>
    <w:rsid w:val="00BE7316"/>
    <w:rsid w:val="00BF0965"/>
    <w:rsid w:val="00BF5231"/>
    <w:rsid w:val="00C025ED"/>
    <w:rsid w:val="00C047BF"/>
    <w:rsid w:val="00C07905"/>
    <w:rsid w:val="00C374BB"/>
    <w:rsid w:val="00C47D68"/>
    <w:rsid w:val="00C54567"/>
    <w:rsid w:val="00C57363"/>
    <w:rsid w:val="00C60600"/>
    <w:rsid w:val="00C6364D"/>
    <w:rsid w:val="00C7166D"/>
    <w:rsid w:val="00C73BEC"/>
    <w:rsid w:val="00C9461D"/>
    <w:rsid w:val="00CB39DA"/>
    <w:rsid w:val="00CC5210"/>
    <w:rsid w:val="00CC66B8"/>
    <w:rsid w:val="00CD4617"/>
    <w:rsid w:val="00CD6661"/>
    <w:rsid w:val="00CD6ADC"/>
    <w:rsid w:val="00CF206B"/>
    <w:rsid w:val="00CF3151"/>
    <w:rsid w:val="00D018CF"/>
    <w:rsid w:val="00D10223"/>
    <w:rsid w:val="00D227EB"/>
    <w:rsid w:val="00D23AF3"/>
    <w:rsid w:val="00D23F8F"/>
    <w:rsid w:val="00D24579"/>
    <w:rsid w:val="00D27E7D"/>
    <w:rsid w:val="00D35A30"/>
    <w:rsid w:val="00D35C77"/>
    <w:rsid w:val="00D46E70"/>
    <w:rsid w:val="00D527F8"/>
    <w:rsid w:val="00D55205"/>
    <w:rsid w:val="00D56D37"/>
    <w:rsid w:val="00D6709D"/>
    <w:rsid w:val="00D67C9C"/>
    <w:rsid w:val="00D712CF"/>
    <w:rsid w:val="00D71398"/>
    <w:rsid w:val="00D85F1D"/>
    <w:rsid w:val="00D96462"/>
    <w:rsid w:val="00D97BB7"/>
    <w:rsid w:val="00DA00EE"/>
    <w:rsid w:val="00DA1B0A"/>
    <w:rsid w:val="00DA2265"/>
    <w:rsid w:val="00DC0C7F"/>
    <w:rsid w:val="00DC58F8"/>
    <w:rsid w:val="00DC7C4B"/>
    <w:rsid w:val="00DD7986"/>
    <w:rsid w:val="00DE182C"/>
    <w:rsid w:val="00DE4DA2"/>
    <w:rsid w:val="00DF69BD"/>
    <w:rsid w:val="00E020EA"/>
    <w:rsid w:val="00E22A09"/>
    <w:rsid w:val="00E23217"/>
    <w:rsid w:val="00E3036D"/>
    <w:rsid w:val="00E30A03"/>
    <w:rsid w:val="00E3175C"/>
    <w:rsid w:val="00E324BD"/>
    <w:rsid w:val="00E37DCD"/>
    <w:rsid w:val="00E5400B"/>
    <w:rsid w:val="00E66C27"/>
    <w:rsid w:val="00E808EE"/>
    <w:rsid w:val="00E90FE1"/>
    <w:rsid w:val="00E97B52"/>
    <w:rsid w:val="00EA0AD8"/>
    <w:rsid w:val="00EB45AC"/>
    <w:rsid w:val="00EC111D"/>
    <w:rsid w:val="00EC4D5F"/>
    <w:rsid w:val="00EC7AC7"/>
    <w:rsid w:val="00ED0640"/>
    <w:rsid w:val="00ED4F31"/>
    <w:rsid w:val="00ED5C54"/>
    <w:rsid w:val="00ED5FBF"/>
    <w:rsid w:val="00EE0267"/>
    <w:rsid w:val="00EE2125"/>
    <w:rsid w:val="00EE4C04"/>
    <w:rsid w:val="00EF0994"/>
    <w:rsid w:val="00EF4D26"/>
    <w:rsid w:val="00F113BE"/>
    <w:rsid w:val="00F14ECB"/>
    <w:rsid w:val="00F32824"/>
    <w:rsid w:val="00F41180"/>
    <w:rsid w:val="00F4227D"/>
    <w:rsid w:val="00F4463E"/>
    <w:rsid w:val="00F5376E"/>
    <w:rsid w:val="00F55663"/>
    <w:rsid w:val="00F55F9B"/>
    <w:rsid w:val="00F60891"/>
    <w:rsid w:val="00F620CB"/>
    <w:rsid w:val="00F73DB4"/>
    <w:rsid w:val="00F74BA7"/>
    <w:rsid w:val="00F7567F"/>
    <w:rsid w:val="00F77312"/>
    <w:rsid w:val="00F83742"/>
    <w:rsid w:val="00F867E0"/>
    <w:rsid w:val="00F95604"/>
    <w:rsid w:val="00FA04B6"/>
    <w:rsid w:val="00FB2337"/>
    <w:rsid w:val="00FB6E3F"/>
    <w:rsid w:val="00FC5ECF"/>
    <w:rsid w:val="00FD5BBD"/>
    <w:rsid w:val="00FD7499"/>
    <w:rsid w:val="00FE199F"/>
    <w:rsid w:val="00FE4B4B"/>
    <w:rsid w:val="00FE66BF"/>
    <w:rsid w:val="00FF62B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AB7ACDB"/>
  <w15:chartTrackingRefBased/>
  <w15:docId w15:val="{D30EC92C-5D34-DA41-A871-0C4642A5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69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spacing w:line="320" w:lineRule="exact"/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1C5"/>
    <w:rPr>
      <w:rFonts w:ascii="Tahoma" w:hAnsi="Tahoma"/>
      <w:sz w:val="16"/>
      <w:szCs w:val="16"/>
    </w:rPr>
  </w:style>
  <w:style w:type="paragraph" w:customStyle="1" w:styleId="Responses">
    <w:name w:val="Responses"/>
    <w:basedOn w:val="Normal"/>
    <w:rsid w:val="00CF3151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CF3151"/>
    <w:pPr>
      <w:spacing w:after="0"/>
    </w:pPr>
  </w:style>
  <w:style w:type="character" w:customStyle="1" w:styleId="DetailsChar">
    <w:name w:val="Details Char"/>
    <w:rPr>
      <w:rFonts w:ascii="Calibri" w:hAnsi="Calibri"/>
      <w:sz w:val="18"/>
      <w:szCs w:val="24"/>
      <w:lang w:val="en-GB" w:eastAsia="en-GB"/>
    </w:r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7PtCenteredDetails">
    <w:name w:val="7Pt Centered Details"/>
    <w:basedOn w:val="8PtCeneteredDetails"/>
    <w:rPr>
      <w:sz w:val="14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631C4E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character" w:customStyle="1" w:styleId="Heading5Char">
    <w:name w:val="Heading 5 Char"/>
    <w:rPr>
      <w:rFonts w:ascii="Calibri" w:hAnsi="Calibri"/>
      <w:b/>
      <w:bCs/>
      <w:iCs/>
      <w:sz w:val="18"/>
      <w:szCs w:val="2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character" w:customStyle="1" w:styleId="BalloonTextChar">
    <w:name w:val="Balloon Text Char"/>
    <w:link w:val="BalloonText"/>
    <w:uiPriority w:val="99"/>
    <w:semiHidden/>
    <w:rsid w:val="000C71C5"/>
    <w:rPr>
      <w:rFonts w:ascii="Tahoma" w:hAnsi="Tahoma" w:cs="Tahoma"/>
      <w:sz w:val="16"/>
      <w:szCs w:val="16"/>
      <w:lang w:val="en-GB" w:eastAsia="en-GB"/>
    </w:rPr>
  </w:style>
  <w:style w:type="paragraph" w:customStyle="1" w:styleId="7PtDetails">
    <w:name w:val="7Pt Details"/>
    <w:basedOn w:val="Details"/>
    <w:qFormat/>
    <w:rsid w:val="009728A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esktop/Form%2033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33a.dotx</Template>
  <TotalTime>9</TotalTime>
  <Pages>3</Pages>
  <Words>829</Words>
  <Characters>5237</Characters>
  <Application>Microsoft Office Word</Application>
  <DocSecurity>0</DocSecurity>
  <Lines>1309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Admin</cp:lastModifiedBy>
  <cp:revision>1</cp:revision>
  <cp:lastPrinted>2015-09-15T20:46:00Z</cp:lastPrinted>
  <dcterms:created xsi:type="dcterms:W3CDTF">2026-05-19T06:17:00Z</dcterms:created>
  <dcterms:modified xsi:type="dcterms:W3CDTF">2026-05-19T06:28:00Z</dcterms:modified>
</cp:coreProperties>
</file>